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110361283"/>
        <w:docPartObj>
          <w:docPartGallery w:val="Cover Pages"/>
          <w:docPartUnique/>
        </w:docPartObj>
      </w:sdtPr>
      <w:sdtEndPr>
        <w:rPr>
          <w:rFonts w:asciiTheme="majorHAnsi" w:eastAsiaTheme="majorEastAsia" w:hAnsiTheme="majorHAnsi" w:cstheme="majorBidi"/>
          <w:caps/>
          <w:color w:val="auto"/>
          <w:sz w:val="22"/>
          <w:szCs w:val="22"/>
          <w:lang w:eastAsia="ja-JP"/>
        </w:rPr>
      </w:sdtEndPr>
      <w:sdtContent>
        <w:p w14:paraId="1573971B" w14:textId="77777777" w:rsidR="007A7335" w:rsidRDefault="00FD5229">
          <w:pPr>
            <w:jc w:val="right"/>
            <w:rPr>
              <w:color w:val="000000" w:themeColor="text1"/>
              <w:sz w:val="32"/>
              <w:szCs w:val="32"/>
            </w:rPr>
          </w:pPr>
          <w:r>
            <w:rPr>
              <w:noProof/>
            </w:rPr>
            <w:drawing>
              <wp:anchor distT="0" distB="0" distL="114300" distR="114300" simplePos="0" relativeHeight="251658239" behindDoc="0" locked="0" layoutInCell="1" allowOverlap="1" wp14:anchorId="74047842" wp14:editId="66A59D1F">
                <wp:simplePos x="0" y="0"/>
                <wp:positionH relativeFrom="column">
                  <wp:posOffset>-516255</wp:posOffset>
                </wp:positionH>
                <wp:positionV relativeFrom="paragraph">
                  <wp:posOffset>609600</wp:posOffset>
                </wp:positionV>
                <wp:extent cx="6991985" cy="7045325"/>
                <wp:effectExtent l="0" t="0" r="0" b="3175"/>
                <wp:wrapSquare wrapText="bothSides"/>
                <wp:docPr id="2" name="Picture 2" descr="Chip Photography of our &quot;SILVERBIRD&quot; RISC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p Photography of our &quot;SILVERBIRD&quot; RISC Process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91985" cy="7045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1" locked="0" layoutInCell="1" allowOverlap="1" wp14:anchorId="4553B714" wp14:editId="37A3493E">
                    <wp:simplePos x="0" y="0"/>
                    <wp:positionH relativeFrom="column">
                      <wp:posOffset>-525780</wp:posOffset>
                    </wp:positionH>
                    <wp:positionV relativeFrom="paragraph">
                      <wp:posOffset>-509270</wp:posOffset>
                    </wp:positionV>
                    <wp:extent cx="6995160" cy="9248140"/>
                    <wp:effectExtent l="0" t="0" r="0" b="0"/>
                    <wp:wrapNone/>
                    <wp:docPr id="38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24814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xmlns:mv="urn:schemas-microsoft-com:mac:vml" xmlns:mo="http://schemas.microsoft.com/office/mac/office/2008/main">
                <w:pict>
                  <v:rect id="Rectangle 41" o:spid="_x0000_s1026" style="position:absolute;margin-left:-41.4pt;margin-top:-40.1pt;width:550.8pt;height:728.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" stroked="f"/>
                </w:pict>
              </mc:Fallback>
            </mc:AlternateContent>
          </w:r>
          <w:sdt>
            <w:sdtPr>
              <w:rPr>
                <w:color w:val="000000" w:themeColor="text1"/>
                <w:sz w:val="32"/>
                <w:szCs w:val="32"/>
              </w:rPr>
              <w:alias w:val="Date"/>
              <w:id w:val="19000712"/>
              <w:placeholder>
                <w:docPart w:val="8A48D198F7DB46BB949BF6A60DA277F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r w:rsidR="00F33CF4">
                <w:rPr>
                  <w:color w:val="000000" w:themeColor="text1"/>
                  <w:sz w:val="32"/>
                  <w:szCs w:val="32"/>
                </w:rPr>
                <w:t>Fall 2013</w:t>
              </w:r>
            </w:sdtContent>
          </w:sdt>
        </w:p>
        <w:tbl>
          <w:tblPr>
            <w:tblpPr w:leftFromText="187" w:rightFromText="187" w:horzAnchor="margin" w:tblpXSpec="center" w:tblpYSpec="bottom"/>
            <w:tblOverlap w:val="never"/>
            <w:tblW w:w="0" w:type="auto"/>
            <w:tblLook w:val="04A0" w:firstRow="1" w:lastRow="0" w:firstColumn="1" w:lastColumn="0" w:noHBand="0" w:noVBand="1"/>
          </w:tblPr>
          <w:tblGrid>
            <w:gridCol w:w="9576"/>
          </w:tblGrid>
          <w:tr w:rsidR="007A7335" w14:paraId="433F7A24" w14:textId="77777777">
            <w:trPr>
              <w:trHeight w:val="360"/>
            </w:trPr>
            <w:tc>
              <w:tcPr>
                <w:tcW w:w="9576" w:type="dxa"/>
              </w:tcPr>
              <w:p w14:paraId="0E7896D7" w14:textId="77777777" w:rsidR="007A7335" w:rsidRDefault="0060522B" w:rsidP="00EA4ED9">
                <w:pPr>
                  <w:pStyle w:val="NoSpacing"/>
                  <w:jc w:val="center"/>
                  <w:rPr>
                    <w:color w:val="000000" w:themeColor="text1"/>
                    <w:sz w:val="32"/>
                    <w:szCs w:val="32"/>
                  </w:rPr>
                </w:pPr>
                <w:sdt>
                  <w:sdtPr>
                    <w:rPr>
                      <w:color w:val="000000" w:themeColor="text1"/>
                      <w:sz w:val="32"/>
                      <w:szCs w:val="32"/>
                    </w:rPr>
                    <w:alias w:val="Subtitle"/>
                    <w:id w:val="19000717"/>
                    <w:placeholder>
                      <w:docPart w:val="2815B36949584761A58DF68D78ECD578"/>
                    </w:placeholder>
                    <w:dataBinding w:prefixMappings="xmlns:ns0='http://schemas.openxmlformats.org/package/2006/metadata/core-properties' xmlns:ns1='http://purl.org/dc/elements/1.1/'" w:xpath="/ns0:coreProperties[1]/ns1:subject[1]" w:storeItemID="{6C3C8BC8-F283-45AE-878A-BAB7291924A1}"/>
                    <w:text/>
                  </w:sdtPr>
                  <w:sdtContent>
                    <w:r w:rsidR="00F33CF4">
                      <w:rPr>
                        <w:color w:val="000000" w:themeColor="text1"/>
                        <w:sz w:val="32"/>
                        <w:szCs w:val="32"/>
                      </w:rPr>
                      <w:t>ECGR 4146</w:t>
                    </w:r>
                  </w:sdtContent>
                </w:sdt>
                <w:r w:rsidR="007A7335">
                  <w:rPr>
                    <w:color w:val="000000" w:themeColor="text1"/>
                    <w:sz w:val="32"/>
                    <w:szCs w:val="32"/>
                  </w:rPr>
                  <w:t xml:space="preserve"> | </w:t>
                </w:r>
                <w:sdt>
                  <w:sdtPr>
                    <w:rPr>
                      <w:color w:val="000000" w:themeColor="text1"/>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sidR="00F33CF4">
                      <w:rPr>
                        <w:color w:val="000000" w:themeColor="text1"/>
                        <w:sz w:val="32"/>
                        <w:szCs w:val="32"/>
                      </w:rPr>
                      <w:t>Gustavo Cruz, Brian Nguyen, Madison Traynham</w:t>
                    </w:r>
                  </w:sdtContent>
                </w:sdt>
              </w:p>
            </w:tc>
          </w:tr>
        </w:tbl>
        <w:p w14:paraId="753D8E38" w14:textId="77777777" w:rsidR="007A7335" w:rsidRDefault="007A7335">
          <w:pPr>
            <w:rPr>
              <w:rFonts w:asciiTheme="majorHAnsi" w:eastAsiaTheme="majorEastAsia" w:hAnsiTheme="majorHAnsi" w:cstheme="majorBidi"/>
              <w:caps/>
              <w:lang w:eastAsia="ja-JP"/>
            </w:rPr>
          </w:pPr>
          <w:r>
            <w:rPr>
              <w:noProof/>
              <w:color w:val="EEECE1" w:themeColor="background2"/>
              <w:sz w:val="32"/>
              <w:szCs w:val="32"/>
            </w:rPr>
            <mc:AlternateContent>
              <mc:Choice Requires="wps">
                <w:drawing>
                  <wp:anchor distT="0" distB="0" distL="114300" distR="114300" simplePos="0" relativeHeight="251660288" behindDoc="0" locked="0" layoutInCell="0" allowOverlap="1" wp14:anchorId="0E3D943C" wp14:editId="6B6C8AED">
                    <wp:simplePos x="0" y="0"/>
                    <wp:positionH relativeFrom="page">
                      <wp:posOffset>390418</wp:posOffset>
                    </wp:positionH>
                    <wp:positionV relativeFrom="page">
                      <wp:posOffset>4561726</wp:posOffset>
                    </wp:positionV>
                    <wp:extent cx="6995160" cy="694690"/>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60522B" w14:paraId="3135C6FA" w14:textId="77777777">
                                  <w:trPr>
                                    <w:trHeight w:val="1080"/>
                                  </w:trPr>
                                  <w:sdt>
                                    <w:sdtPr>
                                      <w:rPr>
                                        <w:smallCaps/>
                                        <w:sz w:val="40"/>
                                        <w:szCs w:val="40"/>
                                      </w:rPr>
                                      <w:alias w:val="Company"/>
                                      <w:id w:val="1903480733"/>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54C5A070" w14:textId="77777777" w:rsidR="0060522B" w:rsidRDefault="0060522B" w:rsidP="00EA4ED9">
                                          <w:pPr>
                                            <w:pStyle w:val="NoSpacing"/>
                                            <w:rPr>
                                              <w:smallCaps/>
                                              <w:sz w:val="40"/>
                                              <w:szCs w:val="40"/>
                                            </w:rPr>
                                          </w:pPr>
                                          <w:r>
                                            <w:rPr>
                                              <w:smallCaps/>
                                              <w:sz w:val="40"/>
                                              <w:szCs w:val="40"/>
                                            </w:rPr>
                                            <w:t>Final Project</w:t>
                                          </w:r>
                                        </w:p>
                                      </w:tc>
                                    </w:sdtContent>
                                  </w:sdt>
                                  <w:sdt>
                                    <w:sdtPr>
                                      <w:rPr>
                                        <w:smallCaps/>
                                        <w:color w:val="FFFFFF" w:themeColor="background1"/>
                                        <w:sz w:val="48"/>
                                        <w:szCs w:val="48"/>
                                      </w:rPr>
                                      <w:alias w:val="Title"/>
                                      <w:id w:val="729889432"/>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3CA8C261" w14:textId="77777777" w:rsidR="0060522B" w:rsidRDefault="0060522B" w:rsidP="00357DBB">
                                          <w:pPr>
                                            <w:pStyle w:val="NoSpacing"/>
                                            <w:rPr>
                                              <w:smallCaps/>
                                              <w:color w:val="FFFFFF" w:themeColor="background1"/>
                                              <w:sz w:val="48"/>
                                              <w:szCs w:val="48"/>
                                            </w:rPr>
                                          </w:pPr>
                                          <w:r>
                                            <w:rPr>
                                              <w:smallCaps/>
                                              <w:color w:val="FFFFFF" w:themeColor="background1"/>
                                              <w:sz w:val="48"/>
                                              <w:szCs w:val="48"/>
                                            </w:rPr>
                                            <w:t>RISC PROCESSOR</w:t>
                                          </w:r>
                                        </w:p>
                                      </w:tc>
                                    </w:sdtContent>
                                  </w:sdt>
                                </w:tr>
                              </w:tbl>
                              <w:p w14:paraId="771F2016" w14:textId="77777777" w:rsidR="0060522B" w:rsidRDefault="0060522B">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angle 42" o:spid="_x0000_s1026" style="position:absolute;margin-left:30.75pt;margin-top:359.2pt;width:550.8pt;height:54.7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60522B" w14:paraId="3135C6FA" w14:textId="77777777">
                            <w:trPr>
                              <w:trHeight w:val="1080"/>
                            </w:trPr>
                            <w:sdt>
                              <w:sdtPr>
                                <w:rPr>
                                  <w:smallCaps/>
                                  <w:sz w:val="40"/>
                                  <w:szCs w:val="40"/>
                                </w:rPr>
                                <w:alias w:val="Company"/>
                                <w:id w:val="1903480733"/>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54C5A070" w14:textId="77777777" w:rsidR="0060522B" w:rsidRDefault="0060522B" w:rsidP="00EA4ED9">
                                    <w:pPr>
                                      <w:pStyle w:val="NoSpacing"/>
                                      <w:rPr>
                                        <w:smallCaps/>
                                        <w:sz w:val="40"/>
                                        <w:szCs w:val="40"/>
                                      </w:rPr>
                                    </w:pPr>
                                    <w:r>
                                      <w:rPr>
                                        <w:smallCaps/>
                                        <w:sz w:val="40"/>
                                        <w:szCs w:val="40"/>
                                      </w:rPr>
                                      <w:t>Final Project</w:t>
                                    </w:r>
                                  </w:p>
                                </w:tc>
                              </w:sdtContent>
                            </w:sdt>
                            <w:sdt>
                              <w:sdtPr>
                                <w:rPr>
                                  <w:smallCaps/>
                                  <w:color w:val="FFFFFF" w:themeColor="background1"/>
                                  <w:sz w:val="48"/>
                                  <w:szCs w:val="48"/>
                                </w:rPr>
                                <w:alias w:val="Title"/>
                                <w:id w:val="729889432"/>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3CA8C261" w14:textId="77777777" w:rsidR="0060522B" w:rsidRDefault="0060522B" w:rsidP="00357DBB">
                                    <w:pPr>
                                      <w:pStyle w:val="NoSpacing"/>
                                      <w:rPr>
                                        <w:smallCaps/>
                                        <w:color w:val="FFFFFF" w:themeColor="background1"/>
                                        <w:sz w:val="48"/>
                                        <w:szCs w:val="48"/>
                                      </w:rPr>
                                    </w:pPr>
                                    <w:r>
                                      <w:rPr>
                                        <w:smallCaps/>
                                        <w:color w:val="FFFFFF" w:themeColor="background1"/>
                                        <w:sz w:val="48"/>
                                        <w:szCs w:val="48"/>
                                      </w:rPr>
                                      <w:t>RISC PROCESSOR</w:t>
                                    </w:r>
                                  </w:p>
                                </w:tc>
                              </w:sdtContent>
                            </w:sdt>
                          </w:tr>
                        </w:tbl>
                        <w:p w14:paraId="771F2016" w14:textId="77777777" w:rsidR="0060522B" w:rsidRDefault="0060522B">
                          <w:pPr>
                            <w:pStyle w:val="NoSpacing"/>
                            <w:spacing w:line="14" w:lineRule="exact"/>
                          </w:pPr>
                        </w:p>
                      </w:txbxContent>
                    </v:textbox>
                    <w10:wrap anchorx="page" anchory="page"/>
                  </v:rect>
                </w:pict>
              </mc:Fallback>
            </mc:AlternateContent>
          </w:r>
          <w:r>
            <w:rPr>
              <w:rFonts w:asciiTheme="majorHAnsi" w:eastAsiaTheme="majorEastAsia" w:hAnsiTheme="majorHAnsi" w:cstheme="majorBidi"/>
              <w:caps/>
              <w:lang w:eastAsia="ja-JP"/>
            </w:rPr>
            <w:br w:type="page"/>
          </w:r>
        </w:p>
      </w:sdtContent>
    </w:sdt>
    <w:sdt>
      <w:sdtPr>
        <w:rPr>
          <w:rFonts w:asciiTheme="minorHAnsi" w:eastAsiaTheme="minorHAnsi" w:hAnsiTheme="minorHAnsi" w:cstheme="minorBidi"/>
          <w:b w:val="0"/>
          <w:bCs w:val="0"/>
          <w:color w:val="auto"/>
          <w:sz w:val="22"/>
          <w:szCs w:val="22"/>
          <w:lang w:eastAsia="en-US"/>
        </w:rPr>
        <w:id w:val="-1570191631"/>
        <w:docPartObj>
          <w:docPartGallery w:val="Table of Contents"/>
          <w:docPartUnique/>
        </w:docPartObj>
      </w:sdtPr>
      <w:sdtEndPr>
        <w:rPr>
          <w:noProof/>
        </w:rPr>
      </w:sdtEndPr>
      <w:sdtContent>
        <w:p w14:paraId="5585DDB3" w14:textId="77777777" w:rsidR="00967CEF" w:rsidRDefault="00967CEF">
          <w:pPr>
            <w:pStyle w:val="TOCHeading"/>
          </w:pPr>
          <w:r>
            <w:t>Table of Contents</w:t>
          </w:r>
        </w:p>
        <w:p w14:paraId="6D026EC2" w14:textId="77777777" w:rsidR="00CF2976" w:rsidRDefault="00967CE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3881064" w:history="1">
            <w:r w:rsidR="00CF2976" w:rsidRPr="00FD3ED3">
              <w:rPr>
                <w:rStyle w:val="Hyperlink"/>
                <w:noProof/>
              </w:rPr>
              <w:t>Objective</w:t>
            </w:r>
            <w:r w:rsidR="00CF2976">
              <w:rPr>
                <w:noProof/>
                <w:webHidden/>
              </w:rPr>
              <w:tab/>
            </w:r>
            <w:r w:rsidR="00CF2976">
              <w:rPr>
                <w:noProof/>
                <w:webHidden/>
              </w:rPr>
              <w:fldChar w:fldCharType="begin"/>
            </w:r>
            <w:r w:rsidR="00CF2976">
              <w:rPr>
                <w:noProof/>
                <w:webHidden/>
              </w:rPr>
              <w:instrText xml:space="preserve"> PAGEREF _Toc373881064 \h </w:instrText>
            </w:r>
            <w:r w:rsidR="00CF2976">
              <w:rPr>
                <w:noProof/>
                <w:webHidden/>
              </w:rPr>
            </w:r>
            <w:r w:rsidR="00CF2976">
              <w:rPr>
                <w:noProof/>
                <w:webHidden/>
              </w:rPr>
              <w:fldChar w:fldCharType="separate"/>
            </w:r>
            <w:r w:rsidR="00CF2976">
              <w:rPr>
                <w:noProof/>
                <w:webHidden/>
              </w:rPr>
              <w:t>2</w:t>
            </w:r>
            <w:r w:rsidR="00CF2976">
              <w:rPr>
                <w:noProof/>
                <w:webHidden/>
              </w:rPr>
              <w:fldChar w:fldCharType="end"/>
            </w:r>
          </w:hyperlink>
        </w:p>
        <w:p w14:paraId="115FF247" w14:textId="77777777" w:rsidR="00CF2976" w:rsidRDefault="00CF2976">
          <w:pPr>
            <w:pStyle w:val="TOC1"/>
            <w:tabs>
              <w:tab w:val="right" w:leader="dot" w:pos="9350"/>
            </w:tabs>
            <w:rPr>
              <w:rFonts w:eastAsiaTheme="minorEastAsia"/>
              <w:noProof/>
            </w:rPr>
          </w:pPr>
          <w:hyperlink w:anchor="_Toc373881065" w:history="1">
            <w:r w:rsidRPr="00FD3ED3">
              <w:rPr>
                <w:rStyle w:val="Hyperlink"/>
                <w:noProof/>
              </w:rPr>
              <w:t>Project Requirements</w:t>
            </w:r>
            <w:r>
              <w:rPr>
                <w:noProof/>
                <w:webHidden/>
              </w:rPr>
              <w:tab/>
            </w:r>
            <w:r>
              <w:rPr>
                <w:noProof/>
                <w:webHidden/>
              </w:rPr>
              <w:fldChar w:fldCharType="begin"/>
            </w:r>
            <w:r>
              <w:rPr>
                <w:noProof/>
                <w:webHidden/>
              </w:rPr>
              <w:instrText xml:space="preserve"> PAGEREF _Toc373881065 \h </w:instrText>
            </w:r>
            <w:r>
              <w:rPr>
                <w:noProof/>
                <w:webHidden/>
              </w:rPr>
            </w:r>
            <w:r>
              <w:rPr>
                <w:noProof/>
                <w:webHidden/>
              </w:rPr>
              <w:fldChar w:fldCharType="separate"/>
            </w:r>
            <w:r>
              <w:rPr>
                <w:noProof/>
                <w:webHidden/>
              </w:rPr>
              <w:t>2</w:t>
            </w:r>
            <w:r>
              <w:rPr>
                <w:noProof/>
                <w:webHidden/>
              </w:rPr>
              <w:fldChar w:fldCharType="end"/>
            </w:r>
          </w:hyperlink>
        </w:p>
        <w:p w14:paraId="28DE538E" w14:textId="77777777" w:rsidR="00CF2976" w:rsidRDefault="00CF2976">
          <w:pPr>
            <w:pStyle w:val="TOC1"/>
            <w:tabs>
              <w:tab w:val="right" w:leader="dot" w:pos="9350"/>
            </w:tabs>
            <w:rPr>
              <w:rFonts w:eastAsiaTheme="minorEastAsia"/>
              <w:noProof/>
            </w:rPr>
          </w:pPr>
          <w:hyperlink w:anchor="_Toc373881066" w:history="1">
            <w:r w:rsidRPr="00FD3ED3">
              <w:rPr>
                <w:rStyle w:val="Hyperlink"/>
                <w:noProof/>
              </w:rPr>
              <w:t>Background</w:t>
            </w:r>
            <w:r>
              <w:rPr>
                <w:noProof/>
                <w:webHidden/>
              </w:rPr>
              <w:tab/>
            </w:r>
            <w:r>
              <w:rPr>
                <w:noProof/>
                <w:webHidden/>
              </w:rPr>
              <w:fldChar w:fldCharType="begin"/>
            </w:r>
            <w:r>
              <w:rPr>
                <w:noProof/>
                <w:webHidden/>
              </w:rPr>
              <w:instrText xml:space="preserve"> PAGEREF _Toc373881066 \h </w:instrText>
            </w:r>
            <w:r>
              <w:rPr>
                <w:noProof/>
                <w:webHidden/>
              </w:rPr>
            </w:r>
            <w:r>
              <w:rPr>
                <w:noProof/>
                <w:webHidden/>
              </w:rPr>
              <w:fldChar w:fldCharType="separate"/>
            </w:r>
            <w:r>
              <w:rPr>
                <w:noProof/>
                <w:webHidden/>
              </w:rPr>
              <w:t>2</w:t>
            </w:r>
            <w:r>
              <w:rPr>
                <w:noProof/>
                <w:webHidden/>
              </w:rPr>
              <w:fldChar w:fldCharType="end"/>
            </w:r>
          </w:hyperlink>
        </w:p>
        <w:p w14:paraId="7438262E" w14:textId="77777777" w:rsidR="00CF2976" w:rsidRDefault="00CF2976">
          <w:pPr>
            <w:pStyle w:val="TOC2"/>
            <w:tabs>
              <w:tab w:val="right" w:leader="dot" w:pos="9350"/>
            </w:tabs>
            <w:rPr>
              <w:rFonts w:eastAsiaTheme="minorEastAsia"/>
              <w:noProof/>
            </w:rPr>
          </w:pPr>
          <w:hyperlink w:anchor="_Toc373881067" w:history="1">
            <w:r w:rsidRPr="00FD3ED3">
              <w:rPr>
                <w:rStyle w:val="Hyperlink"/>
                <w:noProof/>
              </w:rPr>
              <w:t>Instruction Set</w:t>
            </w:r>
            <w:r>
              <w:rPr>
                <w:noProof/>
                <w:webHidden/>
              </w:rPr>
              <w:tab/>
            </w:r>
            <w:r>
              <w:rPr>
                <w:noProof/>
                <w:webHidden/>
              </w:rPr>
              <w:fldChar w:fldCharType="begin"/>
            </w:r>
            <w:r>
              <w:rPr>
                <w:noProof/>
                <w:webHidden/>
              </w:rPr>
              <w:instrText xml:space="preserve"> PAGEREF _Toc373881067 \h </w:instrText>
            </w:r>
            <w:r>
              <w:rPr>
                <w:noProof/>
                <w:webHidden/>
              </w:rPr>
            </w:r>
            <w:r>
              <w:rPr>
                <w:noProof/>
                <w:webHidden/>
              </w:rPr>
              <w:fldChar w:fldCharType="separate"/>
            </w:r>
            <w:r>
              <w:rPr>
                <w:noProof/>
                <w:webHidden/>
              </w:rPr>
              <w:t>3</w:t>
            </w:r>
            <w:r>
              <w:rPr>
                <w:noProof/>
                <w:webHidden/>
              </w:rPr>
              <w:fldChar w:fldCharType="end"/>
            </w:r>
          </w:hyperlink>
        </w:p>
        <w:p w14:paraId="291DAA60" w14:textId="77777777" w:rsidR="00CF2976" w:rsidRDefault="00CF2976">
          <w:pPr>
            <w:pStyle w:val="TOC1"/>
            <w:tabs>
              <w:tab w:val="right" w:leader="dot" w:pos="9350"/>
            </w:tabs>
            <w:rPr>
              <w:rFonts w:eastAsiaTheme="minorEastAsia"/>
              <w:noProof/>
            </w:rPr>
          </w:pPr>
          <w:hyperlink w:anchor="_Toc373881068" w:history="1">
            <w:r w:rsidRPr="00FD3ED3">
              <w:rPr>
                <w:rStyle w:val="Hyperlink"/>
                <w:noProof/>
              </w:rPr>
              <w:t>Stages</w:t>
            </w:r>
            <w:r>
              <w:rPr>
                <w:noProof/>
                <w:webHidden/>
              </w:rPr>
              <w:tab/>
            </w:r>
            <w:r>
              <w:rPr>
                <w:noProof/>
                <w:webHidden/>
              </w:rPr>
              <w:fldChar w:fldCharType="begin"/>
            </w:r>
            <w:r>
              <w:rPr>
                <w:noProof/>
                <w:webHidden/>
              </w:rPr>
              <w:instrText xml:space="preserve"> PAGEREF _Toc373881068 \h </w:instrText>
            </w:r>
            <w:r>
              <w:rPr>
                <w:noProof/>
                <w:webHidden/>
              </w:rPr>
            </w:r>
            <w:r>
              <w:rPr>
                <w:noProof/>
                <w:webHidden/>
              </w:rPr>
              <w:fldChar w:fldCharType="separate"/>
            </w:r>
            <w:r>
              <w:rPr>
                <w:noProof/>
                <w:webHidden/>
              </w:rPr>
              <w:t>4</w:t>
            </w:r>
            <w:r>
              <w:rPr>
                <w:noProof/>
                <w:webHidden/>
              </w:rPr>
              <w:fldChar w:fldCharType="end"/>
            </w:r>
          </w:hyperlink>
        </w:p>
        <w:p w14:paraId="721DDB7F" w14:textId="77777777" w:rsidR="00CF2976" w:rsidRDefault="00CF2976">
          <w:pPr>
            <w:pStyle w:val="TOC2"/>
            <w:tabs>
              <w:tab w:val="right" w:leader="dot" w:pos="9350"/>
            </w:tabs>
            <w:rPr>
              <w:rFonts w:eastAsiaTheme="minorEastAsia"/>
              <w:noProof/>
            </w:rPr>
          </w:pPr>
          <w:hyperlink w:anchor="_Toc373881069" w:history="1">
            <w:r w:rsidRPr="00FD3ED3">
              <w:rPr>
                <w:rStyle w:val="Hyperlink"/>
                <w:noProof/>
              </w:rPr>
              <w:t>Fetch Stage</w:t>
            </w:r>
            <w:r>
              <w:rPr>
                <w:noProof/>
                <w:webHidden/>
              </w:rPr>
              <w:tab/>
            </w:r>
            <w:r>
              <w:rPr>
                <w:noProof/>
                <w:webHidden/>
              </w:rPr>
              <w:fldChar w:fldCharType="begin"/>
            </w:r>
            <w:r>
              <w:rPr>
                <w:noProof/>
                <w:webHidden/>
              </w:rPr>
              <w:instrText xml:space="preserve"> PAGEREF _Toc373881069 \h </w:instrText>
            </w:r>
            <w:r>
              <w:rPr>
                <w:noProof/>
                <w:webHidden/>
              </w:rPr>
            </w:r>
            <w:r>
              <w:rPr>
                <w:noProof/>
                <w:webHidden/>
              </w:rPr>
              <w:fldChar w:fldCharType="separate"/>
            </w:r>
            <w:r>
              <w:rPr>
                <w:noProof/>
                <w:webHidden/>
              </w:rPr>
              <w:t>4</w:t>
            </w:r>
            <w:r>
              <w:rPr>
                <w:noProof/>
                <w:webHidden/>
              </w:rPr>
              <w:fldChar w:fldCharType="end"/>
            </w:r>
          </w:hyperlink>
        </w:p>
        <w:p w14:paraId="7E7A80EF" w14:textId="77777777" w:rsidR="00CF2976" w:rsidRDefault="00CF2976">
          <w:pPr>
            <w:pStyle w:val="TOC2"/>
            <w:tabs>
              <w:tab w:val="right" w:leader="dot" w:pos="9350"/>
            </w:tabs>
            <w:rPr>
              <w:rFonts w:eastAsiaTheme="minorEastAsia"/>
              <w:noProof/>
            </w:rPr>
          </w:pPr>
          <w:hyperlink w:anchor="_Toc373881070" w:history="1">
            <w:r w:rsidRPr="00FD3ED3">
              <w:rPr>
                <w:rStyle w:val="Hyperlink"/>
                <w:noProof/>
              </w:rPr>
              <w:t>Decode Stage</w:t>
            </w:r>
            <w:r>
              <w:rPr>
                <w:noProof/>
                <w:webHidden/>
              </w:rPr>
              <w:tab/>
            </w:r>
            <w:r>
              <w:rPr>
                <w:noProof/>
                <w:webHidden/>
              </w:rPr>
              <w:fldChar w:fldCharType="begin"/>
            </w:r>
            <w:r>
              <w:rPr>
                <w:noProof/>
                <w:webHidden/>
              </w:rPr>
              <w:instrText xml:space="preserve"> PAGEREF _Toc373881070 \h </w:instrText>
            </w:r>
            <w:r>
              <w:rPr>
                <w:noProof/>
                <w:webHidden/>
              </w:rPr>
            </w:r>
            <w:r>
              <w:rPr>
                <w:noProof/>
                <w:webHidden/>
              </w:rPr>
              <w:fldChar w:fldCharType="separate"/>
            </w:r>
            <w:r>
              <w:rPr>
                <w:noProof/>
                <w:webHidden/>
              </w:rPr>
              <w:t>6</w:t>
            </w:r>
            <w:r>
              <w:rPr>
                <w:noProof/>
                <w:webHidden/>
              </w:rPr>
              <w:fldChar w:fldCharType="end"/>
            </w:r>
          </w:hyperlink>
        </w:p>
        <w:p w14:paraId="3CB13CF2" w14:textId="77777777" w:rsidR="00CF2976" w:rsidRDefault="00CF2976">
          <w:pPr>
            <w:pStyle w:val="TOC2"/>
            <w:tabs>
              <w:tab w:val="right" w:leader="dot" w:pos="9350"/>
            </w:tabs>
            <w:rPr>
              <w:rFonts w:eastAsiaTheme="minorEastAsia"/>
              <w:noProof/>
            </w:rPr>
          </w:pPr>
          <w:hyperlink w:anchor="_Toc373881071" w:history="1">
            <w:r w:rsidRPr="00FD3ED3">
              <w:rPr>
                <w:rStyle w:val="Hyperlink"/>
                <w:noProof/>
              </w:rPr>
              <w:t>Execute Stage</w:t>
            </w:r>
            <w:r>
              <w:rPr>
                <w:noProof/>
                <w:webHidden/>
              </w:rPr>
              <w:tab/>
            </w:r>
            <w:r>
              <w:rPr>
                <w:noProof/>
                <w:webHidden/>
              </w:rPr>
              <w:fldChar w:fldCharType="begin"/>
            </w:r>
            <w:r>
              <w:rPr>
                <w:noProof/>
                <w:webHidden/>
              </w:rPr>
              <w:instrText xml:space="preserve"> PAGEREF _Toc373881071 \h </w:instrText>
            </w:r>
            <w:r>
              <w:rPr>
                <w:noProof/>
                <w:webHidden/>
              </w:rPr>
            </w:r>
            <w:r>
              <w:rPr>
                <w:noProof/>
                <w:webHidden/>
              </w:rPr>
              <w:fldChar w:fldCharType="separate"/>
            </w:r>
            <w:r>
              <w:rPr>
                <w:noProof/>
                <w:webHidden/>
              </w:rPr>
              <w:t>8</w:t>
            </w:r>
            <w:r>
              <w:rPr>
                <w:noProof/>
                <w:webHidden/>
              </w:rPr>
              <w:fldChar w:fldCharType="end"/>
            </w:r>
          </w:hyperlink>
        </w:p>
        <w:p w14:paraId="767BEDF2" w14:textId="77777777" w:rsidR="00CF2976" w:rsidRDefault="00CF2976">
          <w:pPr>
            <w:pStyle w:val="TOC2"/>
            <w:tabs>
              <w:tab w:val="right" w:leader="dot" w:pos="9350"/>
            </w:tabs>
            <w:rPr>
              <w:rFonts w:eastAsiaTheme="minorEastAsia"/>
              <w:noProof/>
            </w:rPr>
          </w:pPr>
          <w:hyperlink w:anchor="_Toc373881072" w:history="1">
            <w:r w:rsidRPr="00FD3ED3">
              <w:rPr>
                <w:rStyle w:val="Hyperlink"/>
                <w:noProof/>
              </w:rPr>
              <w:t>Writeback</w:t>
            </w:r>
            <w:r>
              <w:rPr>
                <w:noProof/>
                <w:webHidden/>
              </w:rPr>
              <w:tab/>
            </w:r>
            <w:r>
              <w:rPr>
                <w:noProof/>
                <w:webHidden/>
              </w:rPr>
              <w:fldChar w:fldCharType="begin"/>
            </w:r>
            <w:r>
              <w:rPr>
                <w:noProof/>
                <w:webHidden/>
              </w:rPr>
              <w:instrText xml:space="preserve"> PAGEREF _Toc373881072 \h </w:instrText>
            </w:r>
            <w:r>
              <w:rPr>
                <w:noProof/>
                <w:webHidden/>
              </w:rPr>
            </w:r>
            <w:r>
              <w:rPr>
                <w:noProof/>
                <w:webHidden/>
              </w:rPr>
              <w:fldChar w:fldCharType="separate"/>
            </w:r>
            <w:r>
              <w:rPr>
                <w:noProof/>
                <w:webHidden/>
              </w:rPr>
              <w:t>10</w:t>
            </w:r>
            <w:r>
              <w:rPr>
                <w:noProof/>
                <w:webHidden/>
              </w:rPr>
              <w:fldChar w:fldCharType="end"/>
            </w:r>
          </w:hyperlink>
        </w:p>
        <w:p w14:paraId="0B645B8C" w14:textId="77777777" w:rsidR="00CF2976" w:rsidRDefault="00CF2976">
          <w:pPr>
            <w:pStyle w:val="TOC1"/>
            <w:tabs>
              <w:tab w:val="right" w:leader="dot" w:pos="9350"/>
            </w:tabs>
            <w:rPr>
              <w:rFonts w:eastAsiaTheme="minorEastAsia"/>
              <w:noProof/>
            </w:rPr>
          </w:pPr>
          <w:hyperlink w:anchor="_Toc373881073" w:history="1">
            <w:r w:rsidRPr="00FD3ED3">
              <w:rPr>
                <w:rStyle w:val="Hyperlink"/>
                <w:noProof/>
              </w:rPr>
              <w:t>Simulations</w:t>
            </w:r>
            <w:r>
              <w:rPr>
                <w:noProof/>
                <w:webHidden/>
              </w:rPr>
              <w:tab/>
            </w:r>
            <w:r>
              <w:rPr>
                <w:noProof/>
                <w:webHidden/>
              </w:rPr>
              <w:fldChar w:fldCharType="begin"/>
            </w:r>
            <w:r>
              <w:rPr>
                <w:noProof/>
                <w:webHidden/>
              </w:rPr>
              <w:instrText xml:space="preserve"> PAGEREF _Toc373881073 \h </w:instrText>
            </w:r>
            <w:r>
              <w:rPr>
                <w:noProof/>
                <w:webHidden/>
              </w:rPr>
            </w:r>
            <w:r>
              <w:rPr>
                <w:noProof/>
                <w:webHidden/>
              </w:rPr>
              <w:fldChar w:fldCharType="separate"/>
            </w:r>
            <w:r>
              <w:rPr>
                <w:noProof/>
                <w:webHidden/>
              </w:rPr>
              <w:t>11</w:t>
            </w:r>
            <w:r>
              <w:rPr>
                <w:noProof/>
                <w:webHidden/>
              </w:rPr>
              <w:fldChar w:fldCharType="end"/>
            </w:r>
          </w:hyperlink>
        </w:p>
        <w:p w14:paraId="2418BC4A" w14:textId="77777777" w:rsidR="00CF2976" w:rsidRDefault="00CF2976">
          <w:pPr>
            <w:pStyle w:val="TOC2"/>
            <w:tabs>
              <w:tab w:val="right" w:leader="dot" w:pos="9350"/>
            </w:tabs>
            <w:rPr>
              <w:rFonts w:eastAsiaTheme="minorEastAsia"/>
              <w:noProof/>
            </w:rPr>
          </w:pPr>
          <w:hyperlink w:anchor="_Toc373881074" w:history="1">
            <w:r w:rsidRPr="00FD3ED3">
              <w:rPr>
                <w:rStyle w:val="Hyperlink"/>
                <w:noProof/>
              </w:rPr>
              <w:t>Fetch</w:t>
            </w:r>
            <w:r>
              <w:rPr>
                <w:noProof/>
                <w:webHidden/>
              </w:rPr>
              <w:tab/>
            </w:r>
            <w:r>
              <w:rPr>
                <w:noProof/>
                <w:webHidden/>
              </w:rPr>
              <w:fldChar w:fldCharType="begin"/>
            </w:r>
            <w:r>
              <w:rPr>
                <w:noProof/>
                <w:webHidden/>
              </w:rPr>
              <w:instrText xml:space="preserve"> PAGEREF _Toc373881074 \h </w:instrText>
            </w:r>
            <w:r>
              <w:rPr>
                <w:noProof/>
                <w:webHidden/>
              </w:rPr>
            </w:r>
            <w:r>
              <w:rPr>
                <w:noProof/>
                <w:webHidden/>
              </w:rPr>
              <w:fldChar w:fldCharType="separate"/>
            </w:r>
            <w:r>
              <w:rPr>
                <w:noProof/>
                <w:webHidden/>
              </w:rPr>
              <w:t>11</w:t>
            </w:r>
            <w:r>
              <w:rPr>
                <w:noProof/>
                <w:webHidden/>
              </w:rPr>
              <w:fldChar w:fldCharType="end"/>
            </w:r>
          </w:hyperlink>
        </w:p>
        <w:p w14:paraId="63FC1FB9" w14:textId="77777777" w:rsidR="00CF2976" w:rsidRDefault="00CF2976">
          <w:pPr>
            <w:pStyle w:val="TOC3"/>
            <w:tabs>
              <w:tab w:val="right" w:leader="dot" w:pos="9350"/>
            </w:tabs>
            <w:rPr>
              <w:rFonts w:eastAsiaTheme="minorEastAsia"/>
              <w:noProof/>
            </w:rPr>
          </w:pPr>
          <w:hyperlink w:anchor="_Toc373881075" w:history="1">
            <w:r w:rsidRPr="00FD3ED3">
              <w:rPr>
                <w:rStyle w:val="Hyperlink"/>
                <w:noProof/>
              </w:rPr>
              <w:t>Program Counter and Branch</w:t>
            </w:r>
            <w:r>
              <w:rPr>
                <w:noProof/>
                <w:webHidden/>
              </w:rPr>
              <w:tab/>
            </w:r>
            <w:r>
              <w:rPr>
                <w:noProof/>
                <w:webHidden/>
              </w:rPr>
              <w:fldChar w:fldCharType="begin"/>
            </w:r>
            <w:r>
              <w:rPr>
                <w:noProof/>
                <w:webHidden/>
              </w:rPr>
              <w:instrText xml:space="preserve"> PAGEREF _Toc373881075 \h </w:instrText>
            </w:r>
            <w:r>
              <w:rPr>
                <w:noProof/>
                <w:webHidden/>
              </w:rPr>
            </w:r>
            <w:r>
              <w:rPr>
                <w:noProof/>
                <w:webHidden/>
              </w:rPr>
              <w:fldChar w:fldCharType="separate"/>
            </w:r>
            <w:r>
              <w:rPr>
                <w:noProof/>
                <w:webHidden/>
              </w:rPr>
              <w:t>11</w:t>
            </w:r>
            <w:r>
              <w:rPr>
                <w:noProof/>
                <w:webHidden/>
              </w:rPr>
              <w:fldChar w:fldCharType="end"/>
            </w:r>
          </w:hyperlink>
        </w:p>
        <w:p w14:paraId="5A59E8ED" w14:textId="77777777" w:rsidR="00CF2976" w:rsidRDefault="00CF2976">
          <w:pPr>
            <w:pStyle w:val="TOC3"/>
            <w:tabs>
              <w:tab w:val="right" w:leader="dot" w:pos="9350"/>
            </w:tabs>
            <w:rPr>
              <w:rFonts w:eastAsiaTheme="minorEastAsia"/>
              <w:noProof/>
            </w:rPr>
          </w:pPr>
          <w:hyperlink w:anchor="_Toc373881076" w:history="1">
            <w:r w:rsidRPr="00FD3ED3">
              <w:rPr>
                <w:rStyle w:val="Hyperlink"/>
                <w:noProof/>
              </w:rPr>
              <w:t>Instruction Memory</w:t>
            </w:r>
            <w:r>
              <w:rPr>
                <w:noProof/>
                <w:webHidden/>
              </w:rPr>
              <w:tab/>
            </w:r>
            <w:r>
              <w:rPr>
                <w:noProof/>
                <w:webHidden/>
              </w:rPr>
              <w:fldChar w:fldCharType="begin"/>
            </w:r>
            <w:r>
              <w:rPr>
                <w:noProof/>
                <w:webHidden/>
              </w:rPr>
              <w:instrText xml:space="preserve"> PAGEREF _Toc373881076 \h </w:instrText>
            </w:r>
            <w:r>
              <w:rPr>
                <w:noProof/>
                <w:webHidden/>
              </w:rPr>
            </w:r>
            <w:r>
              <w:rPr>
                <w:noProof/>
                <w:webHidden/>
              </w:rPr>
              <w:fldChar w:fldCharType="separate"/>
            </w:r>
            <w:r>
              <w:rPr>
                <w:noProof/>
                <w:webHidden/>
              </w:rPr>
              <w:t>11</w:t>
            </w:r>
            <w:r>
              <w:rPr>
                <w:noProof/>
                <w:webHidden/>
              </w:rPr>
              <w:fldChar w:fldCharType="end"/>
            </w:r>
          </w:hyperlink>
        </w:p>
        <w:p w14:paraId="4649BB71" w14:textId="77777777" w:rsidR="00CF2976" w:rsidRDefault="00CF2976">
          <w:pPr>
            <w:pStyle w:val="TOC2"/>
            <w:tabs>
              <w:tab w:val="right" w:leader="dot" w:pos="9350"/>
            </w:tabs>
            <w:rPr>
              <w:rFonts w:eastAsiaTheme="minorEastAsia"/>
              <w:noProof/>
            </w:rPr>
          </w:pPr>
          <w:hyperlink w:anchor="_Toc373881077" w:history="1">
            <w:r w:rsidRPr="00FD3ED3">
              <w:rPr>
                <w:rStyle w:val="Hyperlink"/>
                <w:noProof/>
              </w:rPr>
              <w:t>Decode</w:t>
            </w:r>
            <w:r>
              <w:rPr>
                <w:noProof/>
                <w:webHidden/>
              </w:rPr>
              <w:tab/>
            </w:r>
            <w:r>
              <w:rPr>
                <w:noProof/>
                <w:webHidden/>
              </w:rPr>
              <w:fldChar w:fldCharType="begin"/>
            </w:r>
            <w:r>
              <w:rPr>
                <w:noProof/>
                <w:webHidden/>
              </w:rPr>
              <w:instrText xml:space="preserve"> PAGEREF _Toc373881077 \h </w:instrText>
            </w:r>
            <w:r>
              <w:rPr>
                <w:noProof/>
                <w:webHidden/>
              </w:rPr>
            </w:r>
            <w:r>
              <w:rPr>
                <w:noProof/>
                <w:webHidden/>
              </w:rPr>
              <w:fldChar w:fldCharType="separate"/>
            </w:r>
            <w:r>
              <w:rPr>
                <w:noProof/>
                <w:webHidden/>
              </w:rPr>
              <w:t>11</w:t>
            </w:r>
            <w:r>
              <w:rPr>
                <w:noProof/>
                <w:webHidden/>
              </w:rPr>
              <w:fldChar w:fldCharType="end"/>
            </w:r>
          </w:hyperlink>
        </w:p>
        <w:p w14:paraId="15A8B4BF" w14:textId="77777777" w:rsidR="00CF2976" w:rsidRDefault="00CF2976">
          <w:pPr>
            <w:pStyle w:val="TOC3"/>
            <w:tabs>
              <w:tab w:val="right" w:leader="dot" w:pos="9350"/>
            </w:tabs>
            <w:rPr>
              <w:rFonts w:eastAsiaTheme="minorEastAsia"/>
              <w:noProof/>
            </w:rPr>
          </w:pPr>
          <w:hyperlink w:anchor="_Toc373881078" w:history="1">
            <w:r w:rsidRPr="00FD3ED3">
              <w:rPr>
                <w:rStyle w:val="Hyperlink"/>
                <w:noProof/>
              </w:rPr>
              <w:t>Decoder</w:t>
            </w:r>
            <w:r>
              <w:rPr>
                <w:noProof/>
                <w:webHidden/>
              </w:rPr>
              <w:tab/>
            </w:r>
            <w:r>
              <w:rPr>
                <w:noProof/>
                <w:webHidden/>
              </w:rPr>
              <w:fldChar w:fldCharType="begin"/>
            </w:r>
            <w:r>
              <w:rPr>
                <w:noProof/>
                <w:webHidden/>
              </w:rPr>
              <w:instrText xml:space="preserve"> PAGEREF _Toc373881078 \h </w:instrText>
            </w:r>
            <w:r>
              <w:rPr>
                <w:noProof/>
                <w:webHidden/>
              </w:rPr>
            </w:r>
            <w:r>
              <w:rPr>
                <w:noProof/>
                <w:webHidden/>
              </w:rPr>
              <w:fldChar w:fldCharType="separate"/>
            </w:r>
            <w:r>
              <w:rPr>
                <w:noProof/>
                <w:webHidden/>
              </w:rPr>
              <w:t>11</w:t>
            </w:r>
            <w:r>
              <w:rPr>
                <w:noProof/>
                <w:webHidden/>
              </w:rPr>
              <w:fldChar w:fldCharType="end"/>
            </w:r>
          </w:hyperlink>
        </w:p>
        <w:p w14:paraId="042ABCF0" w14:textId="77777777" w:rsidR="00CF2976" w:rsidRDefault="00CF2976">
          <w:pPr>
            <w:pStyle w:val="TOC2"/>
            <w:tabs>
              <w:tab w:val="right" w:leader="dot" w:pos="9350"/>
            </w:tabs>
            <w:rPr>
              <w:rFonts w:eastAsiaTheme="minorEastAsia"/>
              <w:noProof/>
            </w:rPr>
          </w:pPr>
          <w:hyperlink w:anchor="_Toc373881079" w:history="1">
            <w:r w:rsidRPr="00FD3ED3">
              <w:rPr>
                <w:rStyle w:val="Hyperlink"/>
                <w:noProof/>
              </w:rPr>
              <w:t>Execute</w:t>
            </w:r>
            <w:r>
              <w:rPr>
                <w:noProof/>
                <w:webHidden/>
              </w:rPr>
              <w:tab/>
            </w:r>
            <w:r>
              <w:rPr>
                <w:noProof/>
                <w:webHidden/>
              </w:rPr>
              <w:fldChar w:fldCharType="begin"/>
            </w:r>
            <w:r>
              <w:rPr>
                <w:noProof/>
                <w:webHidden/>
              </w:rPr>
              <w:instrText xml:space="preserve"> PAGEREF _Toc373881079 \h </w:instrText>
            </w:r>
            <w:r>
              <w:rPr>
                <w:noProof/>
                <w:webHidden/>
              </w:rPr>
            </w:r>
            <w:r>
              <w:rPr>
                <w:noProof/>
                <w:webHidden/>
              </w:rPr>
              <w:fldChar w:fldCharType="separate"/>
            </w:r>
            <w:r>
              <w:rPr>
                <w:noProof/>
                <w:webHidden/>
              </w:rPr>
              <w:t>12</w:t>
            </w:r>
            <w:r>
              <w:rPr>
                <w:noProof/>
                <w:webHidden/>
              </w:rPr>
              <w:fldChar w:fldCharType="end"/>
            </w:r>
          </w:hyperlink>
        </w:p>
        <w:p w14:paraId="769EE37B" w14:textId="77777777" w:rsidR="00CF2976" w:rsidRDefault="00CF2976">
          <w:pPr>
            <w:pStyle w:val="TOC3"/>
            <w:tabs>
              <w:tab w:val="right" w:leader="dot" w:pos="9350"/>
            </w:tabs>
            <w:rPr>
              <w:rFonts w:eastAsiaTheme="minorEastAsia"/>
              <w:noProof/>
            </w:rPr>
          </w:pPr>
          <w:hyperlink w:anchor="_Toc373881080" w:history="1">
            <w:r w:rsidRPr="00FD3ED3">
              <w:rPr>
                <w:rStyle w:val="Hyperlink"/>
                <w:noProof/>
              </w:rPr>
              <w:t>Register Bank</w:t>
            </w:r>
            <w:r>
              <w:rPr>
                <w:noProof/>
                <w:webHidden/>
              </w:rPr>
              <w:tab/>
            </w:r>
            <w:r>
              <w:rPr>
                <w:noProof/>
                <w:webHidden/>
              </w:rPr>
              <w:fldChar w:fldCharType="begin"/>
            </w:r>
            <w:r>
              <w:rPr>
                <w:noProof/>
                <w:webHidden/>
              </w:rPr>
              <w:instrText xml:space="preserve"> PAGEREF _Toc373881080 \h </w:instrText>
            </w:r>
            <w:r>
              <w:rPr>
                <w:noProof/>
                <w:webHidden/>
              </w:rPr>
            </w:r>
            <w:r>
              <w:rPr>
                <w:noProof/>
                <w:webHidden/>
              </w:rPr>
              <w:fldChar w:fldCharType="separate"/>
            </w:r>
            <w:r>
              <w:rPr>
                <w:noProof/>
                <w:webHidden/>
              </w:rPr>
              <w:t>12</w:t>
            </w:r>
            <w:r>
              <w:rPr>
                <w:noProof/>
                <w:webHidden/>
              </w:rPr>
              <w:fldChar w:fldCharType="end"/>
            </w:r>
          </w:hyperlink>
        </w:p>
        <w:p w14:paraId="4889CA89" w14:textId="77777777" w:rsidR="00CF2976" w:rsidRDefault="00CF2976">
          <w:pPr>
            <w:pStyle w:val="TOC3"/>
            <w:tabs>
              <w:tab w:val="right" w:leader="dot" w:pos="9350"/>
            </w:tabs>
            <w:rPr>
              <w:rFonts w:eastAsiaTheme="minorEastAsia"/>
              <w:noProof/>
            </w:rPr>
          </w:pPr>
          <w:hyperlink w:anchor="_Toc373881081" w:history="1">
            <w:r w:rsidRPr="00FD3ED3">
              <w:rPr>
                <w:rStyle w:val="Hyperlink"/>
                <w:noProof/>
              </w:rPr>
              <w:t>ALU</w:t>
            </w:r>
            <w:r>
              <w:rPr>
                <w:noProof/>
                <w:webHidden/>
              </w:rPr>
              <w:tab/>
            </w:r>
            <w:r>
              <w:rPr>
                <w:noProof/>
                <w:webHidden/>
              </w:rPr>
              <w:fldChar w:fldCharType="begin"/>
            </w:r>
            <w:r>
              <w:rPr>
                <w:noProof/>
                <w:webHidden/>
              </w:rPr>
              <w:instrText xml:space="preserve"> PAGEREF _Toc373881081 \h </w:instrText>
            </w:r>
            <w:r>
              <w:rPr>
                <w:noProof/>
                <w:webHidden/>
              </w:rPr>
            </w:r>
            <w:r>
              <w:rPr>
                <w:noProof/>
                <w:webHidden/>
              </w:rPr>
              <w:fldChar w:fldCharType="separate"/>
            </w:r>
            <w:r>
              <w:rPr>
                <w:noProof/>
                <w:webHidden/>
              </w:rPr>
              <w:t>12</w:t>
            </w:r>
            <w:r>
              <w:rPr>
                <w:noProof/>
                <w:webHidden/>
              </w:rPr>
              <w:fldChar w:fldCharType="end"/>
            </w:r>
          </w:hyperlink>
        </w:p>
        <w:p w14:paraId="692BD657" w14:textId="77777777" w:rsidR="00CF2976" w:rsidRDefault="00CF2976">
          <w:pPr>
            <w:pStyle w:val="TOC2"/>
            <w:tabs>
              <w:tab w:val="right" w:leader="dot" w:pos="9350"/>
            </w:tabs>
            <w:rPr>
              <w:rFonts w:eastAsiaTheme="minorEastAsia"/>
              <w:noProof/>
            </w:rPr>
          </w:pPr>
          <w:hyperlink w:anchor="_Toc373881082" w:history="1">
            <w:r w:rsidRPr="00FD3ED3">
              <w:rPr>
                <w:rStyle w:val="Hyperlink"/>
                <w:noProof/>
              </w:rPr>
              <w:t>Writeback</w:t>
            </w:r>
            <w:r>
              <w:rPr>
                <w:noProof/>
                <w:webHidden/>
              </w:rPr>
              <w:tab/>
            </w:r>
            <w:r>
              <w:rPr>
                <w:noProof/>
                <w:webHidden/>
              </w:rPr>
              <w:fldChar w:fldCharType="begin"/>
            </w:r>
            <w:r>
              <w:rPr>
                <w:noProof/>
                <w:webHidden/>
              </w:rPr>
              <w:instrText xml:space="preserve"> PAGEREF _Toc373881082 \h </w:instrText>
            </w:r>
            <w:r>
              <w:rPr>
                <w:noProof/>
                <w:webHidden/>
              </w:rPr>
            </w:r>
            <w:r>
              <w:rPr>
                <w:noProof/>
                <w:webHidden/>
              </w:rPr>
              <w:fldChar w:fldCharType="separate"/>
            </w:r>
            <w:r>
              <w:rPr>
                <w:noProof/>
                <w:webHidden/>
              </w:rPr>
              <w:t>12</w:t>
            </w:r>
            <w:r>
              <w:rPr>
                <w:noProof/>
                <w:webHidden/>
              </w:rPr>
              <w:fldChar w:fldCharType="end"/>
            </w:r>
          </w:hyperlink>
        </w:p>
        <w:p w14:paraId="51CAA903" w14:textId="77777777" w:rsidR="00CF2976" w:rsidRDefault="00CF2976">
          <w:pPr>
            <w:pStyle w:val="TOC3"/>
            <w:tabs>
              <w:tab w:val="right" w:leader="dot" w:pos="9350"/>
            </w:tabs>
            <w:rPr>
              <w:rFonts w:eastAsiaTheme="minorEastAsia"/>
              <w:noProof/>
            </w:rPr>
          </w:pPr>
          <w:hyperlink w:anchor="_Toc373881083" w:history="1">
            <w:r w:rsidRPr="00FD3ED3">
              <w:rPr>
                <w:rStyle w:val="Hyperlink"/>
                <w:noProof/>
              </w:rPr>
              <w:t>Data Memory</w:t>
            </w:r>
            <w:r>
              <w:rPr>
                <w:noProof/>
                <w:webHidden/>
              </w:rPr>
              <w:tab/>
            </w:r>
            <w:r>
              <w:rPr>
                <w:noProof/>
                <w:webHidden/>
              </w:rPr>
              <w:fldChar w:fldCharType="begin"/>
            </w:r>
            <w:r>
              <w:rPr>
                <w:noProof/>
                <w:webHidden/>
              </w:rPr>
              <w:instrText xml:space="preserve"> PAGEREF _Toc373881083 \h </w:instrText>
            </w:r>
            <w:r>
              <w:rPr>
                <w:noProof/>
                <w:webHidden/>
              </w:rPr>
            </w:r>
            <w:r>
              <w:rPr>
                <w:noProof/>
                <w:webHidden/>
              </w:rPr>
              <w:fldChar w:fldCharType="separate"/>
            </w:r>
            <w:r>
              <w:rPr>
                <w:noProof/>
                <w:webHidden/>
              </w:rPr>
              <w:t>12</w:t>
            </w:r>
            <w:r>
              <w:rPr>
                <w:noProof/>
                <w:webHidden/>
              </w:rPr>
              <w:fldChar w:fldCharType="end"/>
            </w:r>
          </w:hyperlink>
        </w:p>
        <w:p w14:paraId="66C2B706" w14:textId="77777777" w:rsidR="00CF2976" w:rsidRDefault="00CF2976">
          <w:pPr>
            <w:pStyle w:val="TOC1"/>
            <w:tabs>
              <w:tab w:val="right" w:leader="dot" w:pos="9350"/>
            </w:tabs>
            <w:rPr>
              <w:rFonts w:eastAsiaTheme="minorEastAsia"/>
              <w:noProof/>
            </w:rPr>
          </w:pPr>
          <w:hyperlink w:anchor="_Toc373881084" w:history="1">
            <w:r w:rsidRPr="00FD3ED3">
              <w:rPr>
                <w:rStyle w:val="Hyperlink"/>
                <w:noProof/>
              </w:rPr>
              <w:t>Pipelining</w:t>
            </w:r>
            <w:r>
              <w:rPr>
                <w:noProof/>
                <w:webHidden/>
              </w:rPr>
              <w:tab/>
            </w:r>
            <w:r>
              <w:rPr>
                <w:noProof/>
                <w:webHidden/>
              </w:rPr>
              <w:fldChar w:fldCharType="begin"/>
            </w:r>
            <w:r>
              <w:rPr>
                <w:noProof/>
                <w:webHidden/>
              </w:rPr>
              <w:instrText xml:space="preserve"> PAGEREF _Toc373881084 \h </w:instrText>
            </w:r>
            <w:r>
              <w:rPr>
                <w:noProof/>
                <w:webHidden/>
              </w:rPr>
            </w:r>
            <w:r>
              <w:rPr>
                <w:noProof/>
                <w:webHidden/>
              </w:rPr>
              <w:fldChar w:fldCharType="separate"/>
            </w:r>
            <w:r>
              <w:rPr>
                <w:noProof/>
                <w:webHidden/>
              </w:rPr>
              <w:t>13</w:t>
            </w:r>
            <w:r>
              <w:rPr>
                <w:noProof/>
                <w:webHidden/>
              </w:rPr>
              <w:fldChar w:fldCharType="end"/>
            </w:r>
          </w:hyperlink>
        </w:p>
        <w:p w14:paraId="56F44056" w14:textId="77777777" w:rsidR="00CF2976" w:rsidRDefault="00CF2976">
          <w:pPr>
            <w:pStyle w:val="TOC1"/>
            <w:tabs>
              <w:tab w:val="right" w:leader="dot" w:pos="9350"/>
            </w:tabs>
            <w:rPr>
              <w:rFonts w:eastAsiaTheme="minorEastAsia"/>
              <w:noProof/>
            </w:rPr>
          </w:pPr>
          <w:hyperlink w:anchor="_Toc373881085" w:history="1">
            <w:r w:rsidRPr="00FD3ED3">
              <w:rPr>
                <w:rStyle w:val="Hyperlink"/>
                <w:noProof/>
              </w:rPr>
              <w:t>Conclusion</w:t>
            </w:r>
            <w:r>
              <w:rPr>
                <w:noProof/>
                <w:webHidden/>
              </w:rPr>
              <w:tab/>
            </w:r>
            <w:r>
              <w:rPr>
                <w:noProof/>
                <w:webHidden/>
              </w:rPr>
              <w:fldChar w:fldCharType="begin"/>
            </w:r>
            <w:r>
              <w:rPr>
                <w:noProof/>
                <w:webHidden/>
              </w:rPr>
              <w:instrText xml:space="preserve"> PAGEREF _Toc373881085 \h </w:instrText>
            </w:r>
            <w:r>
              <w:rPr>
                <w:noProof/>
                <w:webHidden/>
              </w:rPr>
            </w:r>
            <w:r>
              <w:rPr>
                <w:noProof/>
                <w:webHidden/>
              </w:rPr>
              <w:fldChar w:fldCharType="separate"/>
            </w:r>
            <w:r>
              <w:rPr>
                <w:noProof/>
                <w:webHidden/>
              </w:rPr>
              <w:t>14</w:t>
            </w:r>
            <w:r>
              <w:rPr>
                <w:noProof/>
                <w:webHidden/>
              </w:rPr>
              <w:fldChar w:fldCharType="end"/>
            </w:r>
          </w:hyperlink>
        </w:p>
        <w:p w14:paraId="7355174E" w14:textId="77777777" w:rsidR="00CF2976" w:rsidRDefault="00CF2976">
          <w:pPr>
            <w:pStyle w:val="TOC1"/>
            <w:tabs>
              <w:tab w:val="right" w:leader="dot" w:pos="9350"/>
            </w:tabs>
            <w:rPr>
              <w:rFonts w:eastAsiaTheme="minorEastAsia"/>
              <w:noProof/>
            </w:rPr>
          </w:pPr>
          <w:hyperlink w:anchor="_Toc373881086" w:history="1">
            <w:r w:rsidRPr="00FD3ED3">
              <w:rPr>
                <w:rStyle w:val="Hyperlink"/>
                <w:noProof/>
              </w:rPr>
              <w:t>Works Cited</w:t>
            </w:r>
            <w:r>
              <w:rPr>
                <w:noProof/>
                <w:webHidden/>
              </w:rPr>
              <w:tab/>
            </w:r>
            <w:r>
              <w:rPr>
                <w:noProof/>
                <w:webHidden/>
              </w:rPr>
              <w:fldChar w:fldCharType="begin"/>
            </w:r>
            <w:r>
              <w:rPr>
                <w:noProof/>
                <w:webHidden/>
              </w:rPr>
              <w:instrText xml:space="preserve"> PAGEREF _Toc373881086 \h </w:instrText>
            </w:r>
            <w:r>
              <w:rPr>
                <w:noProof/>
                <w:webHidden/>
              </w:rPr>
            </w:r>
            <w:r>
              <w:rPr>
                <w:noProof/>
                <w:webHidden/>
              </w:rPr>
              <w:fldChar w:fldCharType="separate"/>
            </w:r>
            <w:r>
              <w:rPr>
                <w:noProof/>
                <w:webHidden/>
              </w:rPr>
              <w:t>15</w:t>
            </w:r>
            <w:r>
              <w:rPr>
                <w:noProof/>
                <w:webHidden/>
              </w:rPr>
              <w:fldChar w:fldCharType="end"/>
            </w:r>
          </w:hyperlink>
        </w:p>
        <w:p w14:paraId="37E5F862" w14:textId="77777777" w:rsidR="00967CEF" w:rsidRDefault="00967CEF">
          <w:r>
            <w:rPr>
              <w:b/>
              <w:bCs/>
              <w:noProof/>
            </w:rPr>
            <w:fldChar w:fldCharType="end"/>
          </w:r>
        </w:p>
      </w:sdtContent>
    </w:sdt>
    <w:p w14:paraId="3B14B780" w14:textId="77777777" w:rsidR="00783B05" w:rsidRDefault="00783B05" w:rsidP="00783B05"/>
    <w:p w14:paraId="26980D84" w14:textId="77777777" w:rsidR="00783B05" w:rsidRDefault="00783B05" w:rsidP="00783B05"/>
    <w:p w14:paraId="0A4F6FD3" w14:textId="77777777" w:rsidR="00783B05" w:rsidRDefault="00783B05" w:rsidP="00783B05">
      <w:bookmarkStart w:id="0" w:name="_GoBack"/>
      <w:bookmarkEnd w:id="0"/>
    </w:p>
    <w:p w14:paraId="3A6D6824" w14:textId="77777777" w:rsidR="00EA4ED9" w:rsidRDefault="00EA4ED9" w:rsidP="00DA382A">
      <w:pPr>
        <w:pStyle w:val="Heading1"/>
      </w:pPr>
      <w:bookmarkStart w:id="1" w:name="_Toc373881064"/>
      <w:r>
        <w:lastRenderedPageBreak/>
        <w:t>Objective</w:t>
      </w:r>
      <w:bookmarkEnd w:id="1"/>
    </w:p>
    <w:p w14:paraId="12410F76" w14:textId="77777777" w:rsidR="007F6C60" w:rsidRPr="007F6C60" w:rsidRDefault="007F6C60" w:rsidP="007F6C60">
      <w:r>
        <w:t xml:space="preserve">The final design project for ECGR 4146 Introduction to VHDL was to design, implement and test a 16 bit </w:t>
      </w:r>
      <w:r w:rsidR="001416A2">
        <w:t>RISC (</w:t>
      </w:r>
      <w:r>
        <w:t>R</w:t>
      </w:r>
      <w:r w:rsidR="001416A2">
        <w:t xml:space="preserve">educed </w:t>
      </w:r>
      <w:r>
        <w:t>I</w:t>
      </w:r>
      <w:r w:rsidR="001416A2">
        <w:t xml:space="preserve">nstruction </w:t>
      </w:r>
      <w:r>
        <w:t>S</w:t>
      </w:r>
      <w:r w:rsidR="001416A2">
        <w:t>et Computer) Processor</w:t>
      </w:r>
      <w:r w:rsidR="00901DF6">
        <w:t>, with</w:t>
      </w:r>
      <w:r>
        <w:t xml:space="preserve"> four stage pipelining</w:t>
      </w:r>
      <w:r w:rsidR="001416A2">
        <w:t xml:space="preserve"> and interrupt handling</w:t>
      </w:r>
      <w:r>
        <w:t>. This project was executed in VHDL using Mentor Graphics Modelsim SE 10.1b design software.</w:t>
      </w:r>
    </w:p>
    <w:p w14:paraId="64FAE84C" w14:textId="77777777" w:rsidR="00EA4ED9" w:rsidRDefault="00EA4ED9" w:rsidP="00EA4ED9">
      <w:pPr>
        <w:pStyle w:val="Heading1"/>
      </w:pPr>
      <w:bookmarkStart w:id="2" w:name="_Toc373881065"/>
      <w:r>
        <w:t>Project Requirements</w:t>
      </w:r>
      <w:bookmarkEnd w:id="2"/>
    </w:p>
    <w:p w14:paraId="08AEA1ED" w14:textId="77777777" w:rsidR="009E2228" w:rsidRDefault="009E2228" w:rsidP="007F6C60">
      <w:r>
        <w:t>Following the project guidelines given in the RISC</w:t>
      </w:r>
      <w:r w:rsidR="00746799">
        <w:t xml:space="preserve"> </w:t>
      </w:r>
      <w:r>
        <w:t>Processor</w:t>
      </w:r>
      <w:r w:rsidR="00746799">
        <w:t xml:space="preserve"> Final Project handout</w:t>
      </w:r>
      <w:r>
        <w:t>, the final design must include the following:</w:t>
      </w:r>
    </w:p>
    <w:p w14:paraId="2E86AD4F" w14:textId="77777777" w:rsidR="009E2228" w:rsidRDefault="009E2228" w:rsidP="009E2228">
      <w:pPr>
        <w:pStyle w:val="ListParagraph"/>
        <w:numPr>
          <w:ilvl w:val="0"/>
          <w:numId w:val="1"/>
        </w:numPr>
      </w:pPr>
      <w:r>
        <w:t>16-bit Instruction Set</w:t>
      </w:r>
    </w:p>
    <w:p w14:paraId="7FB3699D" w14:textId="77777777" w:rsidR="009E2228" w:rsidRDefault="009E2228" w:rsidP="009E2228">
      <w:pPr>
        <w:pStyle w:val="ListParagraph"/>
        <w:numPr>
          <w:ilvl w:val="0"/>
          <w:numId w:val="1"/>
        </w:numPr>
      </w:pPr>
      <w:r>
        <w:t>4 stages of pipelined registers</w:t>
      </w:r>
    </w:p>
    <w:p w14:paraId="20E7BBE6" w14:textId="77777777" w:rsidR="009E2228" w:rsidRDefault="009E2228" w:rsidP="009E2228">
      <w:pPr>
        <w:pStyle w:val="ListParagraph"/>
        <w:numPr>
          <w:ilvl w:val="0"/>
          <w:numId w:val="1"/>
        </w:numPr>
      </w:pPr>
      <w:r>
        <w:t>4 external interrupts</w:t>
      </w:r>
    </w:p>
    <w:p w14:paraId="752036CD" w14:textId="77777777" w:rsidR="009E2228" w:rsidRDefault="009E2228" w:rsidP="009E2228">
      <w:pPr>
        <w:pStyle w:val="ListParagraph"/>
        <w:numPr>
          <w:ilvl w:val="0"/>
          <w:numId w:val="1"/>
        </w:numPr>
      </w:pPr>
      <w:r>
        <w:t>Non preemptive interrupt handler</w:t>
      </w:r>
    </w:p>
    <w:p w14:paraId="6FE344EA" w14:textId="77777777" w:rsidR="009E2228" w:rsidRDefault="009E2228" w:rsidP="009E2228">
      <w:pPr>
        <w:pStyle w:val="ListParagraph"/>
        <w:numPr>
          <w:ilvl w:val="0"/>
          <w:numId w:val="1"/>
        </w:numPr>
      </w:pPr>
      <w:r>
        <w:t>16x8-bit register</w:t>
      </w:r>
    </w:p>
    <w:p w14:paraId="7CD7BB51" w14:textId="77777777" w:rsidR="009E2228" w:rsidRDefault="009E2228" w:rsidP="009E2228">
      <w:pPr>
        <w:pStyle w:val="ListParagraph"/>
        <w:numPr>
          <w:ilvl w:val="0"/>
          <w:numId w:val="1"/>
        </w:numPr>
      </w:pPr>
      <w:r>
        <w:t>8-bit wide data memory</w:t>
      </w:r>
    </w:p>
    <w:p w14:paraId="7B3A0B6F" w14:textId="77777777" w:rsidR="009E2228" w:rsidRPr="007F6C60" w:rsidRDefault="009E2228" w:rsidP="009E2228">
      <w:pPr>
        <w:pStyle w:val="ListParagraph"/>
        <w:numPr>
          <w:ilvl w:val="0"/>
          <w:numId w:val="1"/>
        </w:numPr>
      </w:pPr>
      <w:r>
        <w:t>8-bit wide address bus</w:t>
      </w:r>
    </w:p>
    <w:p w14:paraId="7CD588A6" w14:textId="77777777" w:rsidR="00EA4ED9" w:rsidRDefault="00CF6EA4" w:rsidP="00EA4ED9">
      <w:pPr>
        <w:pStyle w:val="Heading1"/>
      </w:pPr>
      <w:bookmarkStart w:id="3" w:name="_Toc373881066"/>
      <w:r>
        <w:t>Background</w:t>
      </w:r>
      <w:bookmarkEnd w:id="3"/>
    </w:p>
    <w:p w14:paraId="26E834BA" w14:textId="77777777" w:rsidR="00746799" w:rsidRPr="00746799" w:rsidRDefault="00746799" w:rsidP="00746799">
      <w:r>
        <w:t xml:space="preserve">A RISC </w:t>
      </w:r>
      <w:r w:rsidR="00901DF6">
        <w:t xml:space="preserve">processor </w:t>
      </w:r>
      <w:r w:rsidR="00463F57">
        <w:t>is based on computer architecture that uses a set of small and simple instructions that can be executed quickly and efficiently</w:t>
      </w:r>
      <w:r w:rsidR="00CD58C5">
        <w:t xml:space="preserve"> by using single cycles and pipelined stages to process instructions. </w:t>
      </w:r>
      <w:r w:rsidR="00463F57">
        <w:t xml:space="preserve"> Prior to the design </w:t>
      </w:r>
      <w:r w:rsidR="00DE5A60">
        <w:t xml:space="preserve">of RISC the instruction sets of many computers were much more complex and instead of low level operations. The most common form of RISC processor </w:t>
      </w:r>
      <w:r w:rsidR="001857CC">
        <w:t xml:space="preserve">is MIPS, or Microprocessor without Interlocked Pipeline Stages. The instruction set in use during this project focuses mainly on </w:t>
      </w:r>
      <w:r w:rsidR="00E47350">
        <w:t xml:space="preserve">four </w:t>
      </w:r>
      <w:r w:rsidR="001857CC">
        <w:t>types of instructions the R-type, Branch, Immediate</w:t>
      </w:r>
      <w:r w:rsidR="00E47350">
        <w:t xml:space="preserve">, and EM-type. </w:t>
      </w:r>
    </w:p>
    <w:p w14:paraId="353B971E" w14:textId="77777777" w:rsidR="00CF6EA4" w:rsidRDefault="00CF6EA4" w:rsidP="00CF6EA4">
      <w:pPr>
        <w:pStyle w:val="Heading2"/>
      </w:pPr>
      <w:bookmarkStart w:id="4" w:name="_Toc373881067"/>
      <w:r>
        <w:lastRenderedPageBreak/>
        <w:t>Instruction Set</w:t>
      </w:r>
      <w:bookmarkEnd w:id="4"/>
    </w:p>
    <w:p w14:paraId="4A2121AE" w14:textId="77777777" w:rsidR="00E47350" w:rsidRDefault="00E47350" w:rsidP="00E47350">
      <w:pPr>
        <w:keepNext/>
        <w:jc w:val="center"/>
      </w:pPr>
      <w:r>
        <w:rPr>
          <w:noProof/>
        </w:rPr>
        <w:drawing>
          <wp:inline distT="0" distB="0" distL="0" distR="0" wp14:anchorId="3E1A8ABA" wp14:editId="1B48D950">
            <wp:extent cx="5943600" cy="492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922520"/>
                    </a:xfrm>
                    <a:prstGeom prst="rect">
                      <a:avLst/>
                    </a:prstGeom>
                  </pic:spPr>
                </pic:pic>
              </a:graphicData>
            </a:graphic>
          </wp:inline>
        </w:drawing>
      </w:r>
    </w:p>
    <w:p w14:paraId="7415EA7F" w14:textId="4DEA98AE" w:rsidR="00E47350" w:rsidRDefault="00E47350" w:rsidP="00E47350">
      <w:pPr>
        <w:pStyle w:val="Caption"/>
        <w:jc w:val="center"/>
      </w:pPr>
      <w:r>
        <w:t xml:space="preserve">Figure </w:t>
      </w:r>
      <w:r w:rsidR="0060522B">
        <w:fldChar w:fldCharType="begin"/>
      </w:r>
      <w:r w:rsidR="0060522B">
        <w:instrText xml:space="preserve"> SEQ Figure \* ARABIC </w:instrText>
      </w:r>
      <w:r w:rsidR="0060522B">
        <w:fldChar w:fldCharType="separate"/>
      </w:r>
      <w:r w:rsidR="00357DBB">
        <w:rPr>
          <w:noProof/>
        </w:rPr>
        <w:t>1</w:t>
      </w:r>
      <w:r w:rsidR="0060522B">
        <w:rPr>
          <w:noProof/>
        </w:rPr>
        <w:fldChar w:fldCharType="end"/>
      </w:r>
      <w:r w:rsidR="00AB3116">
        <w:t xml:space="preserve">. </w:t>
      </w:r>
      <w:r>
        <w:t xml:space="preserve"> Instruction Set for RISC processor</w:t>
      </w:r>
    </w:p>
    <w:p w14:paraId="07D2059F" w14:textId="77777777" w:rsidR="00E47350" w:rsidRPr="00E47350" w:rsidRDefault="00493C24" w:rsidP="00E47350">
      <w:r>
        <w:t>During the design of the processor the above instruction set was foll</w:t>
      </w:r>
      <w:r w:rsidR="00C0653C">
        <w:t xml:space="preserve">owed. </w:t>
      </w:r>
      <w:r w:rsidR="005E6187">
        <w:t xml:space="preserve">This </w:t>
      </w:r>
      <w:r w:rsidR="00C0653C">
        <w:t xml:space="preserve">set is the basis for the entire </w:t>
      </w:r>
      <w:r w:rsidR="005E6187">
        <w:t xml:space="preserve">processor </w:t>
      </w:r>
      <w:r w:rsidR="00C0653C">
        <w:t xml:space="preserve">design and operation. </w:t>
      </w:r>
      <w:r w:rsidR="005E6187">
        <w:t>In the implementation of the RTL design process there are a few basic components that are linked together. The controller section of the processor is located mostly inside of the decoder while the datapath components make up the rest of the design.</w:t>
      </w:r>
    </w:p>
    <w:p w14:paraId="1F2E656D" w14:textId="77777777" w:rsidR="002D52FF" w:rsidRDefault="002D52FF" w:rsidP="00CF6EA4">
      <w:pPr>
        <w:pStyle w:val="Heading2"/>
      </w:pPr>
    </w:p>
    <w:p w14:paraId="51F5D712" w14:textId="77777777" w:rsidR="002D52FF" w:rsidRDefault="002D52FF" w:rsidP="00CF6EA4">
      <w:pPr>
        <w:pStyle w:val="Heading2"/>
      </w:pPr>
    </w:p>
    <w:p w14:paraId="16E0F057" w14:textId="77777777" w:rsidR="00CF6EA4" w:rsidRDefault="00CF6EA4" w:rsidP="00CF6EA4"/>
    <w:p w14:paraId="0114371F" w14:textId="77777777" w:rsidR="008D53F4" w:rsidRPr="00CF6EA4" w:rsidRDefault="008D53F4" w:rsidP="00CF6EA4"/>
    <w:p w14:paraId="4E70F745" w14:textId="77777777" w:rsidR="00CF6EA4" w:rsidRDefault="00CF6EA4" w:rsidP="00CF6EA4">
      <w:pPr>
        <w:pStyle w:val="Heading1"/>
      </w:pPr>
      <w:bookmarkStart w:id="5" w:name="_Toc373881068"/>
      <w:r>
        <w:lastRenderedPageBreak/>
        <w:t>Stages</w:t>
      </w:r>
      <w:bookmarkEnd w:id="5"/>
    </w:p>
    <w:p w14:paraId="41D44F5C" w14:textId="0E7BDB26" w:rsidR="007064D0" w:rsidRPr="007064D0" w:rsidRDefault="007064D0" w:rsidP="007064D0">
      <w:r>
        <w:t>During the construction of the processor we assumed that there must be 4 stages. The components created in the datapath and controller was wired together in these stages to create each stage. Once each stage is created and verified working the stages can be connected together through pipelined registers.</w:t>
      </w:r>
    </w:p>
    <w:p w14:paraId="5ECAFEB6" w14:textId="77777777" w:rsidR="00CF6EA4" w:rsidRDefault="00CF6EA4" w:rsidP="00CF6EA4">
      <w:pPr>
        <w:pStyle w:val="Heading2"/>
      </w:pPr>
      <w:bookmarkStart w:id="6" w:name="_Toc373881069"/>
      <w:r>
        <w:t>Fetch Stage</w:t>
      </w:r>
      <w:bookmarkEnd w:id="6"/>
    </w:p>
    <w:p w14:paraId="34113453" w14:textId="77777777" w:rsidR="00AE70AF" w:rsidRDefault="00AE70AF" w:rsidP="00AE70AF">
      <w:pPr>
        <w:keepNext/>
        <w:jc w:val="center"/>
      </w:pPr>
      <w:r>
        <w:object w:dxaOrig="8162" w:dyaOrig="7284" w14:anchorId="40B89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47.3pt;height:310.3pt" o:ole="">
            <v:imagedata r:id="rId12" o:title=""/>
          </v:shape>
          <o:OLEObject Type="Embed" ProgID="Visio.Drawing.11" ShapeID="_x0000_i1028" DrawAspect="Content" ObjectID="_1447623034" r:id="rId13"/>
        </w:object>
      </w:r>
    </w:p>
    <w:p w14:paraId="338F0ACC" w14:textId="530029CC" w:rsidR="00AE70AF" w:rsidRPr="00AE70AF" w:rsidRDefault="00AE70AF" w:rsidP="00AE70AF">
      <w:pPr>
        <w:pStyle w:val="Caption"/>
        <w:jc w:val="center"/>
      </w:pPr>
      <w:proofErr w:type="gramStart"/>
      <w:r>
        <w:t xml:space="preserve">Figure </w:t>
      </w:r>
      <w:proofErr w:type="gramEnd"/>
      <w:r>
        <w:fldChar w:fldCharType="begin"/>
      </w:r>
      <w:r>
        <w:instrText xml:space="preserve"> SEQ Figure \* ARABIC </w:instrText>
      </w:r>
      <w:r>
        <w:fldChar w:fldCharType="separate"/>
      </w:r>
      <w:r w:rsidR="00357DBB">
        <w:rPr>
          <w:noProof/>
        </w:rPr>
        <w:t>2</w:t>
      </w:r>
      <w:r>
        <w:fldChar w:fldCharType="end"/>
      </w:r>
      <w:proofErr w:type="gramStart"/>
      <w:r w:rsidR="00AB3116">
        <w:t>.</w:t>
      </w:r>
      <w:proofErr w:type="gramEnd"/>
      <w:r w:rsidR="00AB3116">
        <w:t xml:space="preserve"> </w:t>
      </w:r>
      <w:r>
        <w:t xml:space="preserve"> Fetch Stage Diagram using a Program Counter with integrated Branch and Instruction Memory</w:t>
      </w:r>
    </w:p>
    <w:p w14:paraId="4092E944" w14:textId="55A48D80" w:rsidR="007064D0" w:rsidRDefault="007064D0" w:rsidP="007064D0">
      <w:r>
        <w:t xml:space="preserve">In the fetch stage the components used included the pc counter, branch operation and instruction memory.  These components were wired together </w:t>
      </w:r>
      <w:r w:rsidR="00E35D78">
        <w:t>in a top-</w:t>
      </w:r>
      <w:r>
        <w:t>level file named “</w:t>
      </w:r>
      <w:proofErr w:type="spellStart"/>
      <w:r>
        <w:t>Fetch.VHD</w:t>
      </w:r>
      <w:proofErr w:type="spellEnd"/>
      <w:r>
        <w:t>” whic</w:t>
      </w:r>
      <w:r w:rsidR="00E35D78">
        <w:t>h follows the wiring schematic outlined in the overview diagram.</w:t>
      </w:r>
    </w:p>
    <w:p w14:paraId="4FFB5948" w14:textId="77777777" w:rsidR="006F0783" w:rsidRDefault="006F0783" w:rsidP="007064D0"/>
    <w:p w14:paraId="789CFA57" w14:textId="77777777" w:rsidR="006F0783" w:rsidRDefault="006F0783" w:rsidP="007064D0"/>
    <w:p w14:paraId="393CDDFB" w14:textId="77777777" w:rsidR="006F0783" w:rsidRDefault="006F0783" w:rsidP="007064D0"/>
    <w:p w14:paraId="6F1CC21E" w14:textId="77777777" w:rsidR="006F0783" w:rsidRDefault="006F0783" w:rsidP="007064D0"/>
    <w:p w14:paraId="3D4FF43B" w14:textId="77777777" w:rsidR="006F0783" w:rsidRDefault="006F0783" w:rsidP="007064D0"/>
    <w:p w14:paraId="3F595486" w14:textId="72BB0080" w:rsidR="006F0783" w:rsidRDefault="006F0783" w:rsidP="007064D0">
      <w:r w:rsidRPr="006F0783">
        <w:lastRenderedPageBreak/>
        <mc:AlternateContent>
          <mc:Choice Requires="wpg">
            <w:drawing>
              <wp:anchor distT="0" distB="0" distL="114300" distR="114300" simplePos="0" relativeHeight="251662336" behindDoc="0" locked="0" layoutInCell="1" allowOverlap="1" wp14:anchorId="5EFF4601" wp14:editId="24B7F3BD">
                <wp:simplePos x="0" y="0"/>
                <wp:positionH relativeFrom="column">
                  <wp:posOffset>-548168</wp:posOffset>
                </wp:positionH>
                <wp:positionV relativeFrom="paragraph">
                  <wp:posOffset>-484417</wp:posOffset>
                </wp:positionV>
                <wp:extent cx="6791325" cy="2886075"/>
                <wp:effectExtent l="0" t="0" r="9525" b="9525"/>
                <wp:wrapNone/>
                <wp:docPr id="390" name="Group 390"/>
                <wp:cNvGraphicFramePr/>
                <a:graphic xmlns:a="http://schemas.openxmlformats.org/drawingml/2006/main">
                  <a:graphicData uri="http://schemas.microsoft.com/office/word/2010/wordprocessingGroup">
                    <wpg:wgp>
                      <wpg:cNvGrpSpPr/>
                      <wpg:grpSpPr>
                        <a:xfrm>
                          <a:off x="0" y="0"/>
                          <a:ext cx="6791325" cy="2886075"/>
                          <a:chOff x="0" y="0"/>
                          <a:chExt cx="6791325" cy="2886075"/>
                        </a:xfrm>
                      </wpg:grpSpPr>
                      <wps:wsp>
                        <wps:cNvPr id="391" name="Text Box 2"/>
                        <wps:cNvSpPr txBox="1">
                          <a:spLocks noChangeArrowheads="1"/>
                        </wps:cNvSpPr>
                        <wps:spPr bwMode="auto">
                          <a:xfrm>
                            <a:off x="971550" y="0"/>
                            <a:ext cx="2276475" cy="495300"/>
                          </a:xfrm>
                          <a:prstGeom prst="rect">
                            <a:avLst/>
                          </a:prstGeom>
                          <a:solidFill>
                            <a:srgbClr val="FFFFFF"/>
                          </a:solidFill>
                          <a:ln w="9525">
                            <a:solidFill>
                              <a:srgbClr val="000000"/>
                            </a:solidFill>
                            <a:miter lim="800000"/>
                            <a:headEnd/>
                            <a:tailEnd/>
                          </a:ln>
                        </wps:spPr>
                        <wps:txbx>
                          <w:txbxContent>
                            <w:p w14:paraId="1A6295BC" w14:textId="77777777" w:rsidR="006F0783" w:rsidRPr="008179B7" w:rsidRDefault="006F0783" w:rsidP="006F0783">
                              <w:pPr>
                                <w:spacing w:after="0" w:line="240" w:lineRule="auto"/>
                                <w:rPr>
                                  <w:sz w:val="20"/>
                                </w:rPr>
                              </w:pPr>
                              <w:r>
                                <w:t>Changing Instructions out indicating increasing PC counter.</w:t>
                              </w:r>
                            </w:p>
                          </w:txbxContent>
                        </wps:txbx>
                        <wps:bodyPr rot="0" vert="horz" wrap="square" lIns="91440" tIns="45720" rIns="91440" bIns="45720" anchor="t" anchorCtr="0">
                          <a:noAutofit/>
                        </wps:bodyPr>
                      </wps:wsp>
                      <pic:pic xmlns:pic="http://schemas.openxmlformats.org/drawingml/2006/picture">
                        <pic:nvPicPr>
                          <pic:cNvPr id="392" name="Picture 39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85850"/>
                            <a:ext cx="6791325" cy="1800225"/>
                          </a:xfrm>
                          <a:prstGeom prst="rect">
                            <a:avLst/>
                          </a:prstGeom>
                          <a:noFill/>
                          <a:ln>
                            <a:noFill/>
                          </a:ln>
                        </pic:spPr>
                      </pic:pic>
                      <wps:wsp>
                        <wps:cNvPr id="393" name="Straight Arrow Connector 393"/>
                        <wps:cNvCnPr/>
                        <wps:spPr>
                          <a:xfrm>
                            <a:off x="2409825" y="495300"/>
                            <a:ext cx="333375" cy="10191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94" name="Straight Arrow Connector 394"/>
                        <wps:cNvCnPr/>
                        <wps:spPr>
                          <a:xfrm>
                            <a:off x="4114800" y="495300"/>
                            <a:ext cx="0" cy="12858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95" name="Text Box 2"/>
                        <wps:cNvSpPr txBox="1">
                          <a:spLocks noChangeArrowheads="1"/>
                        </wps:cNvSpPr>
                        <wps:spPr bwMode="auto">
                          <a:xfrm>
                            <a:off x="3571875" y="0"/>
                            <a:ext cx="2047875" cy="495300"/>
                          </a:xfrm>
                          <a:prstGeom prst="rect">
                            <a:avLst/>
                          </a:prstGeom>
                          <a:solidFill>
                            <a:srgbClr val="FFFFFF"/>
                          </a:solidFill>
                          <a:ln w="9525">
                            <a:solidFill>
                              <a:srgbClr val="000000"/>
                            </a:solidFill>
                            <a:miter lim="800000"/>
                            <a:headEnd/>
                            <a:tailEnd/>
                          </a:ln>
                        </wps:spPr>
                        <wps:txbx>
                          <w:txbxContent>
                            <w:p w14:paraId="531705CB" w14:textId="77777777" w:rsidR="006F0783" w:rsidRDefault="006F0783" w:rsidP="006F0783">
                              <w:pPr>
                                <w:spacing w:after="0" w:line="240" w:lineRule="auto"/>
                              </w:pPr>
                              <w:r>
                                <w:t>For these three add immediate instructions no input the signals</w:t>
                              </w:r>
                            </w:p>
                            <w:p w14:paraId="354614F0" w14:textId="77777777" w:rsidR="006F0783" w:rsidRPr="008179B7" w:rsidRDefault="006F0783" w:rsidP="006F0783">
                              <w:pPr>
                                <w:spacing w:after="0" w:line="240" w:lineRule="auto"/>
                                <w:rPr>
                                  <w:sz w:val="20"/>
                                </w:rPr>
                              </w:pPr>
                            </w:p>
                          </w:txbxContent>
                        </wps:txbx>
                        <wps:bodyPr rot="0" vert="horz" wrap="square" lIns="91440" tIns="45720" rIns="91440" bIns="45720" anchor="t" anchorCtr="0">
                          <a:noAutofit/>
                        </wps:bodyPr>
                      </wps:wsp>
                      <wps:wsp>
                        <wps:cNvPr id="396" name="Straight Arrow Connector 396"/>
                        <wps:cNvCnPr/>
                        <wps:spPr>
                          <a:xfrm>
                            <a:off x="4305300" y="495300"/>
                            <a:ext cx="0" cy="14478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97" name="Straight Arrow Connector 397"/>
                        <wps:cNvCnPr/>
                        <wps:spPr>
                          <a:xfrm>
                            <a:off x="4543425" y="495300"/>
                            <a:ext cx="0" cy="16668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98" name="Straight Arrow Connector 398"/>
                        <wps:cNvCnPr/>
                        <wps:spPr>
                          <a:xfrm>
                            <a:off x="4743450" y="495300"/>
                            <a:ext cx="0" cy="18097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id="Group 390" o:spid="_x0000_s1027" style="position:absolute;margin-left:-43.15pt;margin-top:-38.15pt;width:534.75pt;height:227.25pt;z-index:251662336" coordsize="67913,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">
                <v:shapetype id="_x0000_t202" coordsize="21600,21600" o:spt="202" path="m,l,21600r21600,l21600,xe">
                  <v:stroke joinstyle="miter"/>
                  <v:path gradientshapeok="t" o:connecttype="rect"/>
                </v:shapetype>
                <v:shape id="_x0000_s1028" type="#_x0000_t202" style="position:absolute;left:9715;width:22765;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Ji28UA&#10;AADcAAAADwAAAGRycy9kb3ducmV2LnhtbESPW2sCMRSE3wv9D+EU+lI0axUvq1Gk0GLfvKGvh81x&#10;d3Fzsibpuv57UxB8HGbmG2a2aE0lGnK+tKyg101AEGdWl5wr2O++O2MQPiBrrCyTght5WMxfX2aY&#10;anvlDTXbkIsIYZ+igiKEOpXSZwUZ9F1bE0fvZJ3BEKXLpXZ4jXBTyc8kGUqDJceFAmv6Kig7b/+M&#10;gvFg1Rz9b399yIanahI+Rs3PxSn1/tYupyACteEZfrRXWkF/0o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mLbxQAAANwAAAAPAAAAAAAAAAAAAAAAAJgCAABkcnMv&#10;ZG93bnJldi54bWxQSwUGAAAAAAQABAD1AAAAigMAAAAA&#10;">
                  <v:textbox>
                    <w:txbxContent>
                      <w:p w14:paraId="1A6295BC" w14:textId="77777777" w:rsidR="006F0783" w:rsidRPr="008179B7" w:rsidRDefault="006F0783" w:rsidP="006F0783">
                        <w:pPr>
                          <w:spacing w:after="0" w:line="240" w:lineRule="auto"/>
                          <w:rPr>
                            <w:sz w:val="20"/>
                          </w:rPr>
                        </w:pPr>
                        <w:r>
                          <w:t>Changing Instructions out indicating increasing PC counter.</w:t>
                        </w:r>
                      </w:p>
                    </w:txbxContent>
                  </v:textbox>
                </v:shape>
                <v:shape id="Picture 392" o:spid="_x0000_s1029" type="#_x0000_t75" style="position:absolute;top:10858;width:67913;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H0iHGAAAA3AAAAA8AAABkcnMvZG93bnJldi54bWxEj0FrAjEUhO+C/yE8wZtmVSh1axRRWj1Y&#10;QS2lx8fmubvs5mVJoq799aZQ8DjMzDfMbNGaWlzJ+dKygtEwAUGcWV1yruDr9D54BeEDssbaMim4&#10;k4fFvNuZYartjQ90PYZcRAj7FBUUITSplD4ryKAf2oY4emfrDIYoXS61w1uEm1qOk+RFGiw5LhTY&#10;0KqgrDpejIKPav992K5Kd9ndf+t28pmsNz+VUv1eu3wDEagNz/B/e6sVTKZj+DsTj4Cc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MfSIcYAAADcAAAADwAAAAAAAAAAAAAA&#10;AACfAgAAZHJzL2Rvd25yZXYueG1sUEsFBgAAAAAEAAQA9wAAAJIDAAAAAA==&#10;">
                  <v:imagedata r:id="rId15" o:title=""/>
                  <v:path arrowok="t"/>
                </v:shape>
                <v:shapetype id="_x0000_t32" coordsize="21600,21600" o:spt="32" o:oned="t" path="m,l21600,21600e" filled="f">
                  <v:path arrowok="t" fillok="f" o:connecttype="none"/>
                  <o:lock v:ext="edit" shapetype="t"/>
                </v:shapetype>
                <v:shape id="Straight Arrow Connector 393" o:spid="_x0000_s1030" type="#_x0000_t32" style="position:absolute;left:24098;top:4953;width:3334;height:10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ri8cUAAADcAAAADwAAAGRycy9kb3ducmV2LnhtbESPUWvCMBSF34X9h3AHe9NkCjI7o8jA&#10;ImyDWbf3u+baFJub2qTa/ftlMPDxcM75Dme5HlwjLtSF2rOGx4kCQVx6U3Ol4fOwHT+BCBHZYOOZ&#10;NPxQgPXqbrTEzPgr7+lSxEokCIcMNdgY20zKUFpyGCa+JU7e0XcOY5JdJU2H1wR3jZwqNZcOa04L&#10;Flt6sVSeit5p+HhX+fkr71/3Nn87ntW26L/nhdYP98PmGUSkId7C/+2d0TBbzO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ri8cUAAADcAAAADwAAAAAAAAAA&#10;AAAAAAChAgAAZHJzL2Rvd25yZXYueG1sUEsFBgAAAAAEAAQA+QAAAJMDAAAAAA==&#10;" strokecolor="#f79646 [3209]" strokeweight="2pt">
                  <v:stroke endarrow="open"/>
                  <v:shadow on="t" color="black" opacity="24903f" origin=",.5" offset="0,.55556mm"/>
                </v:shape>
                <v:shape id="Straight Arrow Connector 394" o:spid="_x0000_s1031" type="#_x0000_t32" style="position:absolute;left:41148;top:4953;width:0;height:1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N6hcYAAADcAAAADwAAAGRycy9kb3ducmV2LnhtbESPUUvDMBSF3wf+h3AF37bETYbWZUOE&#10;FUEHW9X3a3PXFJubrkm3+u+XwcDHwznnO5zFanCNOFIXas8a7icKBHHpTc2Vhq/P9fgRRIjIBhvP&#10;pOGPAqyWN6MFZsafeEfHIlYiQThkqMHG2GZShtKSwzDxLXHy9r5zGJPsKmk6PCW4a+RUqbl0WHNa&#10;sNjSq6Xyt+idhu1G5YfvvH/f2fxjf1Drov+ZF1rf3Q4vzyAiDfE/fG2/GQ2zpwe4nElHQC7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TeoXGAAAA3AAAAA8AAAAAAAAA&#10;AAAAAAAAoQIAAGRycy9kb3ducmV2LnhtbFBLBQYAAAAABAAEAPkAAACUAwAAAAA=&#10;" strokecolor="#f79646 [3209]" strokeweight="2pt">
                  <v:stroke endarrow="open"/>
                  <v:shadow on="t" color="black" opacity="24903f" origin=",.5" offset="0,.55556mm"/>
                </v:shape>
                <v:shape id="_x0000_s1032" type="#_x0000_t202" style="position:absolute;left:35718;width:2047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k2MYA&#10;AADcAAAADwAAAGRycy9kb3ducmV2LnhtbESPS2vDMBCE74X+B7GFXEoi5+UmTpRQCi3JLS+a62Jt&#10;bBNr5Uqq4/77KlDocZiZb5jlujO1aMn5yrKC4SABQZxbXXGh4HR8789A+ICssbZMCn7Iw3r1+LDE&#10;TNsb76k9hEJECPsMFZQhNJmUPi/JoB/Yhjh6F+sMhihdIbXDW4SbWo6SJJUGK44LJTb0VlJ+PXwb&#10;BbPJpj377Xj3maeXeh6eX9qPL6dU76l7XYAI1IX/8F97oxWM51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k2MYAAADcAAAADwAAAAAAAAAAAAAAAACYAgAAZHJz&#10;L2Rvd25yZXYueG1sUEsFBgAAAAAEAAQA9QAAAIsDAAAAAA==&#10;">
                  <v:textbox>
                    <w:txbxContent>
                      <w:p w14:paraId="531705CB" w14:textId="77777777" w:rsidR="006F0783" w:rsidRDefault="006F0783" w:rsidP="006F0783">
                        <w:pPr>
                          <w:spacing w:after="0" w:line="240" w:lineRule="auto"/>
                        </w:pPr>
                        <w:r>
                          <w:t>For these three add immediate instructions no input the signals</w:t>
                        </w:r>
                      </w:p>
                      <w:p w14:paraId="354614F0" w14:textId="77777777" w:rsidR="006F0783" w:rsidRPr="008179B7" w:rsidRDefault="006F0783" w:rsidP="006F0783">
                        <w:pPr>
                          <w:spacing w:after="0" w:line="240" w:lineRule="auto"/>
                          <w:rPr>
                            <w:sz w:val="20"/>
                          </w:rPr>
                        </w:pPr>
                      </w:p>
                    </w:txbxContent>
                  </v:textbox>
                </v:shape>
                <v:shape id="Straight Arrow Connector 396" o:spid="_x0000_s1033" type="#_x0000_t32" style="position:absolute;left:43053;top:4953;width:0;height:14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1BacUAAADcAAAADwAAAGRycy9kb3ducmV2LnhtbESPUUvDMBSF3wX/Q7jC3lyigzLrsiHC&#10;ymATXNX3a3PXFJubrkm37t8bYeDj4ZzzHc5iNbpWnKgPjWcND1MFgrjypuFaw+fH+n4OIkRkg61n&#10;0nChAKvl7c0Cc+PPvKdTGWuRIBxy1GBj7HIpQ2XJYZj6jjh5B987jEn2tTQ9nhPctfJRqUw6bDgt&#10;WOzo1VL1Uw5Ow/ubKo5fxbDd22J3OKp1OXxnpdaTu/HlGUSkMf6Hr+2N0TB7yuDvTDo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01BacUAAADcAAAADwAAAAAAAAAA&#10;AAAAAAChAgAAZHJzL2Rvd25yZXYueG1sUEsFBgAAAAAEAAQA+QAAAJMDAAAAAA==&#10;" strokecolor="#f79646 [3209]" strokeweight="2pt">
                  <v:stroke endarrow="open"/>
                  <v:shadow on="t" color="black" opacity="24903f" origin=",.5" offset="0,.55556mm"/>
                </v:shape>
                <v:shape id="Straight Arrow Connector 397" o:spid="_x0000_s1034" type="#_x0000_t32" style="position:absolute;left:45434;top:4953;width:0;height:16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Hk8sYAAADcAAAADwAAAGRycy9kb3ducmV2LnhtbESPUUvDMBSF3wX/Q7iCby5RYdNu2RBh&#10;RdDBVrf3u+auKTY3XZNu9d+bwcDHwznnO5zZYnCNOFEXas8aHkcKBHHpTc2Vhu338uEFRIjIBhvP&#10;pOGXAizmtzczzIw/84ZORaxEgnDIUIONsc2kDKUlh2HkW+LkHXznMCbZVdJ0eE5w18gnpcbSYc1p&#10;wWJL75bKn6J3GtYrlR93ef+5sfnX4aiWRb8fF1rf3w1vUxCRhvgfvrY/jIbn1wlczq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B5PLGAAAA3AAAAA8AAAAAAAAA&#10;AAAAAAAAoQIAAGRycy9kb3ducmV2LnhtbFBLBQYAAAAABAAEAPkAAACUAwAAAAA=&#10;" strokecolor="#f79646 [3209]" strokeweight="2pt">
                  <v:stroke endarrow="open"/>
                  <v:shadow on="t" color="black" opacity="24903f" origin=",.5" offset="0,.55556mm"/>
                </v:shape>
                <v:shape id="Straight Arrow Connector 398" o:spid="_x0000_s1035" type="#_x0000_t32" style="position:absolute;left:47434;top:4953;width:0;height:1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5wgMIAAADcAAAADwAAAGRycy9kb3ducmV2LnhtbERPXWvCMBR9H/gfwhV8m4kTZKtGGYJl&#10;oIPZbe/X5tqUNTe1SbX798vDwMfD+V5tBteIK3Wh9qxhNlUgiEtvaq40fH3uHp9BhIhssPFMGn4p&#10;wGY9elhhZvyNj3QtYiVSCIcMNdgY20zKUFpyGKa+JU7c2XcOY4JdJU2HtxTuGvmk1EI6rDk1WGxp&#10;a6n8KXqn4eNd5ZfvvN8fbX44X9Su6E+LQuvJeHhdgog0xLv43/1mNMxf0tp0Jh0B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Z5wgMIAAADcAAAADwAAAAAAAAAAAAAA&#10;AAChAgAAZHJzL2Rvd25yZXYueG1sUEsFBgAAAAAEAAQA+QAAAJADAAAAAA==&#10;" strokecolor="#f79646 [3209]" strokeweight="2pt">
                  <v:stroke endarrow="open"/>
                  <v:shadow on="t" color="black" opacity="24903f" origin=",.5" offset="0,.55556mm"/>
                </v:shape>
              </v:group>
            </w:pict>
          </mc:Fallback>
        </mc:AlternateContent>
      </w:r>
    </w:p>
    <w:p w14:paraId="610C7165" w14:textId="77777777" w:rsidR="006F0783" w:rsidRDefault="006F0783" w:rsidP="007064D0"/>
    <w:p w14:paraId="35670BEE" w14:textId="77777777" w:rsidR="006F0783" w:rsidRDefault="006F0783" w:rsidP="007064D0"/>
    <w:p w14:paraId="4D4173F0" w14:textId="77777777" w:rsidR="006F0783" w:rsidRDefault="006F0783" w:rsidP="007064D0"/>
    <w:p w14:paraId="6309AD28" w14:textId="77777777" w:rsidR="006F0783" w:rsidRDefault="006F0783" w:rsidP="007064D0"/>
    <w:p w14:paraId="0544B1C0" w14:textId="77777777" w:rsidR="006F0783" w:rsidRDefault="006F0783" w:rsidP="007064D0"/>
    <w:p w14:paraId="3763BA8A" w14:textId="77777777" w:rsidR="006F0783" w:rsidRDefault="006F0783" w:rsidP="007064D0"/>
    <w:p w14:paraId="07F804EC" w14:textId="28545AF4" w:rsidR="006F0783" w:rsidRDefault="006F0783" w:rsidP="007064D0"/>
    <w:p w14:paraId="50E17B78" w14:textId="4731FF8F" w:rsidR="006F0783" w:rsidRDefault="006F0783" w:rsidP="007064D0">
      <w:r w:rsidRPr="006F0783">
        <mc:AlternateContent>
          <mc:Choice Requires="wpg">
            <w:drawing>
              <wp:anchor distT="0" distB="0" distL="114300" distR="114300" simplePos="0" relativeHeight="251663360" behindDoc="0" locked="0" layoutInCell="1" allowOverlap="1" wp14:anchorId="2598BF2A" wp14:editId="0013C4FE">
                <wp:simplePos x="0" y="0"/>
                <wp:positionH relativeFrom="column">
                  <wp:posOffset>-549275</wp:posOffset>
                </wp:positionH>
                <wp:positionV relativeFrom="paragraph">
                  <wp:posOffset>129540</wp:posOffset>
                </wp:positionV>
                <wp:extent cx="6791325" cy="2171700"/>
                <wp:effectExtent l="0" t="0" r="9525" b="38100"/>
                <wp:wrapNone/>
                <wp:docPr id="399" name="Group 399"/>
                <wp:cNvGraphicFramePr/>
                <a:graphic xmlns:a="http://schemas.openxmlformats.org/drawingml/2006/main">
                  <a:graphicData uri="http://schemas.microsoft.com/office/word/2010/wordprocessingGroup">
                    <wpg:wgp>
                      <wpg:cNvGrpSpPr/>
                      <wpg:grpSpPr>
                        <a:xfrm>
                          <a:off x="0" y="0"/>
                          <a:ext cx="6791325" cy="2171700"/>
                          <a:chOff x="0" y="0"/>
                          <a:chExt cx="6791325" cy="2171700"/>
                        </a:xfrm>
                      </wpg:grpSpPr>
                      <pic:pic xmlns:pic="http://schemas.openxmlformats.org/drawingml/2006/picture">
                        <pic:nvPicPr>
                          <pic:cNvPr id="400" name="Picture 40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047750"/>
                            <a:ext cx="6791325" cy="1123950"/>
                          </a:xfrm>
                          <a:prstGeom prst="rect">
                            <a:avLst/>
                          </a:prstGeom>
                          <a:noFill/>
                          <a:ln>
                            <a:noFill/>
                          </a:ln>
                        </pic:spPr>
                      </pic:pic>
                      <wps:wsp>
                        <wps:cNvPr id="401" name="Text Box 2"/>
                        <wps:cNvSpPr txBox="1">
                          <a:spLocks noChangeArrowheads="1"/>
                        </wps:cNvSpPr>
                        <wps:spPr bwMode="auto">
                          <a:xfrm>
                            <a:off x="2562225" y="0"/>
                            <a:ext cx="2590800" cy="647700"/>
                          </a:xfrm>
                          <a:prstGeom prst="rect">
                            <a:avLst/>
                          </a:prstGeom>
                          <a:solidFill>
                            <a:srgbClr val="FFFFFF"/>
                          </a:solidFill>
                          <a:ln w="9525">
                            <a:solidFill>
                              <a:srgbClr val="000000"/>
                            </a:solidFill>
                            <a:miter lim="800000"/>
                            <a:headEnd/>
                            <a:tailEnd/>
                          </a:ln>
                        </wps:spPr>
                        <wps:txbx>
                          <w:txbxContent>
                            <w:p w14:paraId="5C9E0D02" w14:textId="77777777" w:rsidR="006F0783" w:rsidRPr="008179B7" w:rsidRDefault="006F0783" w:rsidP="006F0783">
                              <w:pPr>
                                <w:spacing w:after="0" w:line="240" w:lineRule="auto"/>
                                <w:rPr>
                                  <w:sz w:val="20"/>
                                </w:rPr>
                              </w:pPr>
                              <w:r>
                                <w:t xml:space="preserve">Instructions change to add operations and input signal in to FETCH stage receive values though not used. </w:t>
                              </w:r>
                            </w:p>
                          </w:txbxContent>
                        </wps:txbx>
                        <wps:bodyPr rot="0" vert="horz" wrap="square" lIns="91440" tIns="45720" rIns="91440" bIns="45720" anchor="t" anchorCtr="0">
                          <a:noAutofit/>
                        </wps:bodyPr>
                      </wps:wsp>
                      <wps:wsp>
                        <wps:cNvPr id="402" name="Straight Arrow Connector 402"/>
                        <wps:cNvCnPr/>
                        <wps:spPr>
                          <a:xfrm>
                            <a:off x="3571875" y="647700"/>
                            <a:ext cx="0" cy="8572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03" name="Straight Arrow Connector 403"/>
                        <wps:cNvCnPr/>
                        <wps:spPr>
                          <a:xfrm>
                            <a:off x="3724275" y="647700"/>
                            <a:ext cx="0" cy="10096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04" name="Straight Arrow Connector 404"/>
                        <wps:cNvCnPr/>
                        <wps:spPr>
                          <a:xfrm>
                            <a:off x="3876675" y="647700"/>
                            <a:ext cx="0" cy="11906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05" name="Straight Arrow Connector 405"/>
                        <wps:cNvCnPr/>
                        <wps:spPr>
                          <a:xfrm>
                            <a:off x="4029075" y="647700"/>
                            <a:ext cx="0" cy="13811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id="Group 399" o:spid="_x0000_s1036" style="position:absolute;margin-left:-43.25pt;margin-top:10.2pt;width:534.75pt;height:171pt;z-index:251663360" coordsize="67913,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">
                <v:shape id="Picture 400" o:spid="_x0000_s1037" type="#_x0000_t75" style="position:absolute;top:10477;width:67913;height:11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CbvDAAAAA3AAAAA8AAABkcnMvZG93bnJldi54bWxET02LwjAQvS/4H8II3tZEXUSqUURRvKxg&#10;9eJtaMam2ExKE2v3328OC3t8vO/Vpne16KgNlWcNk7ECQVx4U3Gp4XY9fC5AhIhssPZMGn4owGY9&#10;+FhhZvybL9TlsRQphEOGGmyMTSZlKCw5DGPfECfu4VuHMcG2lKbFdwp3tZwqNZcOK04NFhvaWSqe&#10;+ctp+G7Oz/zUs3rYDu/HxX42z+NM69Gw3y5BROrjv/jPfTIavlSan86kIyDX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AJu8MAAAADcAAAADwAAAAAAAAAAAAAAAACfAgAA&#10;ZHJzL2Rvd25yZXYueG1sUEsFBgAAAAAEAAQA9wAAAIwDAAAAAA==&#10;">
                  <v:imagedata r:id="rId17" o:title=""/>
                  <v:path arrowok="t"/>
                </v:shape>
                <v:shape id="_x0000_s1038" type="#_x0000_t202" style="position:absolute;left:25622;width:25908;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OcUA&#10;AADcAAAADwAAAGRycy9kb3ducmV2LnhtbESPT2sCMRTE7wW/Q3hCL6VmrWLtahQpKHqrf7DXx+a5&#10;u7h5WZN0Xb+9EYQeh5n5DTOdt6YSDTlfWlbQ7yUgiDOrS84VHPbL9zEIH5A1VpZJwY08zGedlymm&#10;2l55S80u5CJC2KeooAihTqX0WUEGfc/WxNE7WWcwROlyqR1eI9xU8iNJRtJgyXGhwJq+C8rOuz+j&#10;YDxcN79+M/g5ZqNT9RXePpvVxSn12m0XExCB2vAffrbXWsEw6cP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jo5xQAAANwAAAAPAAAAAAAAAAAAAAAAAJgCAABkcnMv&#10;ZG93bnJldi54bWxQSwUGAAAAAAQABAD1AAAAigMAAAAA&#10;">
                  <v:textbox>
                    <w:txbxContent>
                      <w:p w14:paraId="5C9E0D02" w14:textId="77777777" w:rsidR="006F0783" w:rsidRPr="008179B7" w:rsidRDefault="006F0783" w:rsidP="006F0783">
                        <w:pPr>
                          <w:spacing w:after="0" w:line="240" w:lineRule="auto"/>
                          <w:rPr>
                            <w:sz w:val="20"/>
                          </w:rPr>
                        </w:pPr>
                        <w:r>
                          <w:t xml:space="preserve">Instructions change to add operations and input signal in to FETCH stage receive values though not used. </w:t>
                        </w:r>
                      </w:p>
                    </w:txbxContent>
                  </v:textbox>
                </v:shape>
                <v:shape id="Straight Arrow Connector 402" o:spid="_x0000_s1039" type="#_x0000_t32" style="position:absolute;left:35718;top:6477;width:0;height:8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fiMUAAADcAAAADwAAAGRycy9kb3ducmV2LnhtbESPUWvCMBSF3wf7D+EOfJvJRGRUo8jA&#10;MpiD2en7tbk2xeamNqnWf78MBns8nHO+w1msBteIK3Wh9qzhZaxAEJfe1Fxp2H9vnl9BhIhssPFM&#10;Gu4UYLV8fFhgZvyNd3QtYiUShEOGGmyMbSZlKC05DGPfEifv5DuHMcmukqbDW4K7Rk6UmkmHNacF&#10;iy29WSrPRe80fH2q/HLI+4+dzbeni9oU/XFWaD16GtZzEJGG+B/+a78bDVM1gd8z6Qj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YfiMUAAADcAAAADwAAAAAAAAAA&#10;AAAAAAChAgAAZHJzL2Rvd25yZXYueG1sUEsFBgAAAAAEAAQA+QAAAJMDAAAAAA==&#10;" strokecolor="#f79646 [3209]" strokeweight="2pt">
                  <v:stroke endarrow="open"/>
                  <v:shadow on="t" color="black" opacity="24903f" origin=",.5" offset="0,.55556mm"/>
                </v:shape>
                <v:shape id="Straight Arrow Connector 403" o:spid="_x0000_s1040" type="#_x0000_t32" style="position:absolute;left:37242;top:6477;width:0;height:10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q6E8UAAADcAAAADwAAAGRycy9kb3ducmV2LnhtbESPUWvCMBSF3wf7D+EO9jYT5xCpRpGB&#10;RdgGs5vv1+baFJub2qTa/ftlMPDxcM75DmexGlwjLtSF2rOG8UiBIC69qbnS8P21eZqBCBHZYOOZ&#10;NPxQgNXy/m6BmfFX3tGliJVIEA4ZarAxtpmUobTkMIx8S5y8o+8cxiS7SpoOrwnuGvms1FQ6rDkt&#10;WGzp1VJ5Knqn4fND5ed93r/tbP5+PKtN0R+mhdaPD8N6DiLSEG/h//bWaHhRE/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5q6E8UAAADcAAAADwAAAAAAAAAA&#10;AAAAAAChAgAAZHJzL2Rvd25yZXYueG1sUEsFBgAAAAAEAAQA+QAAAJMDAAAAAA==&#10;" strokecolor="#f79646 [3209]" strokeweight="2pt">
                  <v:stroke endarrow="open"/>
                  <v:shadow on="t" color="black" opacity="24903f" origin=",.5" offset="0,.55556mm"/>
                </v:shape>
                <v:shape id="Straight Arrow Connector 404" o:spid="_x0000_s1041" type="#_x0000_t32" style="position:absolute;left:38766;top:6477;width:0;height:11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iZ8UAAADcAAAADwAAAGRycy9kb3ducmV2LnhtbESPUWvCMBSF3wf7D+EOfJvJhsioRpGB&#10;ZaCD2en7tbk2xeamNqnWf78MBns8nHO+w5kvB9eIK3Wh9qzhZaxAEJfe1Fxp2H+vn99AhIhssPFM&#10;Gu4UYLl4fJhjZvyNd3QtYiUShEOGGmyMbSZlKC05DGPfEifv5DuHMcmukqbDW4K7Rr4qNZUOa04L&#10;Flt6t1Sei95p+PpU+eWQ95udzbeni1oX/XFaaD16GlYzEJGG+B/+a38YDRM1gd8z6Qj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MiZ8UAAADcAAAADwAAAAAAAAAA&#10;AAAAAAChAgAAZHJzL2Rvd25yZXYueG1sUEsFBgAAAAAEAAQA+QAAAJMDAAAAAA==&#10;" strokecolor="#f79646 [3209]" strokeweight="2pt">
                  <v:stroke endarrow="open"/>
                  <v:shadow on="t" color="black" opacity="24903f" origin=",.5" offset="0,.55556mm"/>
                </v:shape>
                <v:shape id="Straight Arrow Connector 405" o:spid="_x0000_s1042" type="#_x0000_t32" style="position:absolute;left:40290;top:6477;width:0;height:13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H/MUAAADcAAAADwAAAGRycy9kb3ducmV2LnhtbESPUWvCMBSF3wf7D+EO9jYThxOpRpGB&#10;RdgGs5vv1+baFJub2qTa/ftlMPDxcM75DmexGlwjLtSF2rOG8UiBIC69qbnS8P21eZqBCBHZYOOZ&#10;NPxQgNXy/m6BmfFX3tGliJVIEA4ZarAxtpmUobTkMIx8S5y8o+8cxiS7SpoOrwnuGvms1FQ6rDkt&#10;WGzp1VJ5Knqn4fND5ed93r/tbP5+PKtN0R+mhdaPD8N6DiLSEG/h//bWaJioF/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H/MUAAADcAAAADwAAAAAAAAAA&#10;AAAAAAChAgAAZHJzL2Rvd25yZXYueG1sUEsFBgAAAAAEAAQA+QAAAJMDAAAAAA==&#10;" strokecolor="#f79646 [3209]" strokeweight="2pt">
                  <v:stroke endarrow="open"/>
                  <v:shadow on="t" color="black" opacity="24903f" origin=",.5" offset="0,.55556mm"/>
                </v:shape>
              </v:group>
            </w:pict>
          </mc:Fallback>
        </mc:AlternateContent>
      </w:r>
      <w:r w:rsidRPr="006F0783">
        <mc:AlternateContent>
          <mc:Choice Requires="wpg">
            <w:drawing>
              <wp:anchor distT="0" distB="0" distL="114300" distR="114300" simplePos="0" relativeHeight="251664384" behindDoc="0" locked="0" layoutInCell="1" allowOverlap="1" wp14:anchorId="12BC1809" wp14:editId="400E4FAF">
                <wp:simplePos x="0" y="0"/>
                <wp:positionH relativeFrom="column">
                  <wp:posOffset>-567690</wp:posOffset>
                </wp:positionH>
                <wp:positionV relativeFrom="paragraph">
                  <wp:posOffset>2849245</wp:posOffset>
                </wp:positionV>
                <wp:extent cx="6810375" cy="1905000"/>
                <wp:effectExtent l="0" t="0" r="9525" b="38100"/>
                <wp:wrapNone/>
                <wp:docPr id="293" name="Group 293"/>
                <wp:cNvGraphicFramePr/>
                <a:graphic xmlns:a="http://schemas.openxmlformats.org/drawingml/2006/main">
                  <a:graphicData uri="http://schemas.microsoft.com/office/word/2010/wordprocessingGroup">
                    <wpg:wgp>
                      <wpg:cNvGrpSpPr/>
                      <wpg:grpSpPr>
                        <a:xfrm>
                          <a:off x="0" y="0"/>
                          <a:ext cx="6810375" cy="1905000"/>
                          <a:chOff x="0" y="0"/>
                          <a:chExt cx="6810375" cy="1905000"/>
                        </a:xfrm>
                      </wpg:grpSpPr>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590550"/>
                            <a:ext cx="6810375" cy="1314450"/>
                          </a:xfrm>
                          <a:prstGeom prst="rect">
                            <a:avLst/>
                          </a:prstGeom>
                          <a:noFill/>
                          <a:ln>
                            <a:noFill/>
                          </a:ln>
                        </pic:spPr>
                      </pic:pic>
                      <wps:wsp>
                        <wps:cNvPr id="26" name="Text Box 2"/>
                        <wps:cNvSpPr txBox="1">
                          <a:spLocks noChangeArrowheads="1"/>
                        </wps:cNvSpPr>
                        <wps:spPr bwMode="auto">
                          <a:xfrm>
                            <a:off x="3419475" y="0"/>
                            <a:ext cx="1266825" cy="409575"/>
                          </a:xfrm>
                          <a:prstGeom prst="rect">
                            <a:avLst/>
                          </a:prstGeom>
                          <a:solidFill>
                            <a:srgbClr val="FFFFFF"/>
                          </a:solidFill>
                          <a:ln w="9525">
                            <a:solidFill>
                              <a:srgbClr val="000000"/>
                            </a:solidFill>
                            <a:miter lim="800000"/>
                            <a:headEnd/>
                            <a:tailEnd/>
                          </a:ln>
                        </wps:spPr>
                        <wps:txbx>
                          <w:txbxContent>
                            <w:p w14:paraId="3665ED0E" w14:textId="77777777" w:rsidR="006F0783" w:rsidRPr="008179B7" w:rsidRDefault="006F0783" w:rsidP="006F0783">
                              <w:pPr>
                                <w:spacing w:after="0" w:line="240" w:lineRule="auto"/>
                                <w:rPr>
                                  <w:sz w:val="20"/>
                                </w:rPr>
                              </w:pPr>
                              <w:r>
                                <w:t xml:space="preserve">Instructions reach a jump instruction. </w:t>
                              </w:r>
                            </w:p>
                          </w:txbxContent>
                        </wps:txbx>
                        <wps:bodyPr rot="0" vert="horz" wrap="square" lIns="91440" tIns="45720" rIns="91440" bIns="45720" anchor="t" anchorCtr="0">
                          <a:noAutofit/>
                        </wps:bodyPr>
                      </wps:wsp>
                      <wps:wsp>
                        <wps:cNvPr id="27" name="Straight Arrow Connector 27"/>
                        <wps:cNvCnPr/>
                        <wps:spPr>
                          <a:xfrm>
                            <a:off x="4029075" y="419100"/>
                            <a:ext cx="0" cy="6191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29" name="Text Box 2"/>
                        <wps:cNvSpPr txBox="1">
                          <a:spLocks noChangeArrowheads="1"/>
                        </wps:cNvSpPr>
                        <wps:spPr bwMode="auto">
                          <a:xfrm>
                            <a:off x="4810125" y="9525"/>
                            <a:ext cx="1428750" cy="419100"/>
                          </a:xfrm>
                          <a:prstGeom prst="rect">
                            <a:avLst/>
                          </a:prstGeom>
                          <a:solidFill>
                            <a:srgbClr val="FFFFFF"/>
                          </a:solidFill>
                          <a:ln w="9525">
                            <a:solidFill>
                              <a:srgbClr val="000000"/>
                            </a:solidFill>
                            <a:miter lim="800000"/>
                            <a:headEnd/>
                            <a:tailEnd/>
                          </a:ln>
                        </wps:spPr>
                        <wps:txbx>
                          <w:txbxContent>
                            <w:p w14:paraId="7F43F811" w14:textId="77777777" w:rsidR="006F0783" w:rsidRPr="008179B7" w:rsidRDefault="006F0783" w:rsidP="006F0783">
                              <w:pPr>
                                <w:spacing w:after="0" w:line="240" w:lineRule="auto"/>
                                <w:rPr>
                                  <w:sz w:val="20"/>
                                </w:rPr>
                              </w:pPr>
                              <w:r>
                                <w:t>Jump location being sent into FETCH stage</w:t>
                              </w:r>
                            </w:p>
                          </w:txbxContent>
                        </wps:txbx>
                        <wps:bodyPr rot="0" vert="horz" wrap="square" lIns="91440" tIns="45720" rIns="91440" bIns="45720" anchor="t" anchorCtr="0">
                          <a:noAutofit/>
                        </wps:bodyPr>
                      </wps:wsp>
                      <wps:wsp>
                        <wps:cNvPr id="30" name="Straight Arrow Connector 30"/>
                        <wps:cNvCnPr/>
                        <wps:spPr>
                          <a:xfrm>
                            <a:off x="5153025" y="428625"/>
                            <a:ext cx="0" cy="13335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id="Group 293" o:spid="_x0000_s1043" style="position:absolute;margin-left:-44.7pt;margin-top:224.35pt;width:536.25pt;height:150pt;z-index:251664384" coordsize="68103,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">
                <v:shape id="Picture 24" o:spid="_x0000_s1044" type="#_x0000_t75" style="position:absolute;top:5905;width:68103;height:13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hAuvDAAAA2wAAAA8AAABkcnMvZG93bnJldi54bWxEj0GLwjAUhO8L/ofwBG9rqois1SiiVPYk&#10;rlbPj+bZVpuX2mS1/nuzsOBxmJlvmNmiNZW4U+NKywoG/QgEcWZ1ybmC9JB8foFwHlljZZkUPMnB&#10;Yt75mGGs7YN/6L73uQgQdjEqKLyvYyldVpBB17c1cfDOtjHog2xyqRt8BLip5DCKxtJgyWGhwJpW&#10;BWXX/a9RoCfbXXJKB1W03ib+mGzW5/x2UarXbZdTEJ5a/w7/t7+1guEI/r6EHyD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EC68MAAADbAAAADwAAAAAAAAAAAAAAAACf&#10;AgAAZHJzL2Rvd25yZXYueG1sUEsFBgAAAAAEAAQA9wAAAI8DAAAAAA==&#10;">
                  <v:imagedata r:id="rId19" o:title=""/>
                  <v:path arrowok="t"/>
                </v:shape>
                <v:shape id="_x0000_s1045" type="#_x0000_t202" style="position:absolute;left:34194;width:12669;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3665ED0E" w14:textId="77777777" w:rsidR="006F0783" w:rsidRPr="008179B7" w:rsidRDefault="006F0783" w:rsidP="006F0783">
                        <w:pPr>
                          <w:spacing w:after="0" w:line="240" w:lineRule="auto"/>
                          <w:rPr>
                            <w:sz w:val="20"/>
                          </w:rPr>
                        </w:pPr>
                        <w:r>
                          <w:t xml:space="preserve">Instructions reach a jump instruction. </w:t>
                        </w:r>
                      </w:p>
                    </w:txbxContent>
                  </v:textbox>
                </v:shape>
                <v:shape id="Straight Arrow Connector 27" o:spid="_x0000_s1046" type="#_x0000_t32" style="position:absolute;left:40290;top:4191;width:0;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vxqMQAAADbAAAADwAAAGRycy9kb3ducmV2LnhtbESPQWsCMRSE70L/Q3gFb5rUg8pqlFJw&#10;KdRC3bb35+a5Wbp5WTdZ3f57UxB6HGbmG2a9HVwjLtSF2rOGp6kCQVx6U3Ol4etzN1mCCBHZYOOZ&#10;NPxSgO3mYbTGzPgrH+hSxEokCIcMNdgY20zKUFpyGKa+JU7eyXcOY5JdJU2H1wR3jZwpNZcOa04L&#10;Flt6sVT+FL3T8PGu8vN33r8dbL4/ndWu6I/zQuvx4/C8AhFpiP/he/vVaJgt4O9L+gFy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u/GoxAAAANsAAAAPAAAAAAAAAAAA&#10;AAAAAKECAABkcnMvZG93bnJldi54bWxQSwUGAAAAAAQABAD5AAAAkgMAAAAA&#10;" strokecolor="#f79646 [3209]" strokeweight="2pt">
                  <v:stroke endarrow="open"/>
                  <v:shadow on="t" color="black" opacity="24903f" origin=",.5" offset="0,.55556mm"/>
                </v:shape>
                <v:shape id="_x0000_s1047" type="#_x0000_t202" style="position:absolute;left:48101;top:95;width:1428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14:paraId="7F43F811" w14:textId="77777777" w:rsidR="006F0783" w:rsidRPr="008179B7" w:rsidRDefault="006F0783" w:rsidP="006F0783">
                        <w:pPr>
                          <w:spacing w:after="0" w:line="240" w:lineRule="auto"/>
                          <w:rPr>
                            <w:sz w:val="20"/>
                          </w:rPr>
                        </w:pPr>
                        <w:r>
                          <w:t>Jump location being sent into FETCH stage</w:t>
                        </w:r>
                      </w:p>
                    </w:txbxContent>
                  </v:textbox>
                </v:shape>
                <v:shape id="Straight Arrow Connector 30" o:spid="_x0000_s1048" type="#_x0000_t32" style="position:absolute;left:51530;top:4286;width:0;height:13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v/AcEAAADbAAAADwAAAGRycy9kb3ducmV2LnhtbERPXWvCMBR9H/gfwhV8m4kKMqpRxsAi&#10;uIF28/2uuTZlzU1tUu3+/fIg7PFwvtfbwTXiRl2oPWuYTRUI4tKbmisNX5+75xcQISIbbDyThl8K&#10;sN2MntaYGX/nE92KWIkUwiFDDTbGNpMylJYchqlviRN38Z3DmGBXSdPhPYW7Rs6VWkqHNacGiy29&#10;WSp/it5pOH6o/HrO+8PJ5u+Xq9oV/fey0HoyHl5XICIN8V/8cO+NhkVan76kHyA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i/8BwQAAANsAAAAPAAAAAAAAAAAAAAAA&#10;AKECAABkcnMvZG93bnJldi54bWxQSwUGAAAAAAQABAD5AAAAjwMAAAAA&#10;" strokecolor="#f79646 [3209]" strokeweight="2pt">
                  <v:stroke endarrow="open"/>
                  <v:shadow on="t" color="black" opacity="24903f" origin=",.5" offset="0,.55556mm"/>
                </v:shape>
              </v:group>
            </w:pict>
          </mc:Fallback>
        </mc:AlternateContent>
      </w:r>
    </w:p>
    <w:p w14:paraId="754A8B19" w14:textId="77777777" w:rsidR="006F0783" w:rsidRDefault="006F0783" w:rsidP="007064D0"/>
    <w:p w14:paraId="47C73C7C" w14:textId="77777777" w:rsidR="006F0783" w:rsidRDefault="006F0783" w:rsidP="007064D0"/>
    <w:p w14:paraId="41684B5F" w14:textId="77777777" w:rsidR="006F0783" w:rsidRDefault="006F0783" w:rsidP="007064D0"/>
    <w:p w14:paraId="59204BAF" w14:textId="77777777" w:rsidR="006F0783" w:rsidRDefault="006F0783" w:rsidP="007064D0"/>
    <w:p w14:paraId="4704600D" w14:textId="77777777" w:rsidR="006F0783" w:rsidRDefault="006F0783" w:rsidP="007064D0"/>
    <w:p w14:paraId="0DE5A6A5" w14:textId="77777777" w:rsidR="006F0783" w:rsidRDefault="006F0783" w:rsidP="007064D0"/>
    <w:p w14:paraId="3E36CC34" w14:textId="77777777" w:rsidR="006F0783" w:rsidRDefault="006F0783" w:rsidP="007064D0"/>
    <w:p w14:paraId="5744AC93" w14:textId="77777777" w:rsidR="006F0783" w:rsidRDefault="006F0783" w:rsidP="007064D0"/>
    <w:p w14:paraId="009D5A66" w14:textId="77777777" w:rsidR="006F0783" w:rsidRDefault="006F0783" w:rsidP="007064D0"/>
    <w:p w14:paraId="2FA1AA1C" w14:textId="77777777" w:rsidR="006F0783" w:rsidRDefault="006F0783" w:rsidP="007064D0"/>
    <w:p w14:paraId="6807D0B5" w14:textId="77777777" w:rsidR="006F0783" w:rsidRDefault="006F0783" w:rsidP="007064D0"/>
    <w:p w14:paraId="0EDEA19C" w14:textId="77777777" w:rsidR="006F0783" w:rsidRDefault="006F0783" w:rsidP="007064D0"/>
    <w:p w14:paraId="0DEAA47C" w14:textId="77777777" w:rsidR="006F0783" w:rsidRDefault="006F0783" w:rsidP="007064D0"/>
    <w:p w14:paraId="447BBA07" w14:textId="5D75B085" w:rsidR="00FD5229" w:rsidRDefault="00CF6EA4" w:rsidP="00CF6EA4">
      <w:pPr>
        <w:pStyle w:val="Heading2"/>
      </w:pPr>
      <w:bookmarkStart w:id="7" w:name="_Toc373881070"/>
      <w:r>
        <w:lastRenderedPageBreak/>
        <w:t>Decode Stage</w:t>
      </w:r>
      <w:bookmarkEnd w:id="7"/>
    </w:p>
    <w:p w14:paraId="0F0EA8F9" w14:textId="790842D2" w:rsidR="00AE70AF" w:rsidRPr="00AE70AF" w:rsidRDefault="00AE70AF" w:rsidP="00AE70AF">
      <w:pPr>
        <w:jc w:val="center"/>
      </w:pPr>
      <w:r>
        <w:object w:dxaOrig="2628" w:dyaOrig="4607" w14:anchorId="0A38B249">
          <v:shape id="_x0000_i1073" type="#_x0000_t75" style="width:131.4pt;height:230.35pt" o:ole="">
            <v:imagedata r:id="rId20" o:title=""/>
          </v:shape>
          <o:OLEObject Type="Embed" ProgID="Visio.Drawing.11" ShapeID="_x0000_i1073" DrawAspect="Content" ObjectID="_1447623035" r:id="rId21"/>
        </w:object>
      </w:r>
    </w:p>
    <w:p w14:paraId="2623DBB6" w14:textId="6B4A6550" w:rsidR="00E35D78" w:rsidRDefault="00E35D78" w:rsidP="00E35D78">
      <w:r>
        <w:t>The decode stage follows the same procedure of wiring the components to a top level file named “</w:t>
      </w:r>
      <w:proofErr w:type="spellStart"/>
      <w:r>
        <w:t>Decode</w:t>
      </w:r>
      <w:r w:rsidR="000E3B8F">
        <w:t>r</w:t>
      </w:r>
      <w:r>
        <w:t>.vhd</w:t>
      </w:r>
      <w:proofErr w:type="spellEnd"/>
      <w:r>
        <w:t>”</w:t>
      </w:r>
      <w:r w:rsidR="000E3B8F">
        <w:t xml:space="preserve">, the only file included in this file is just the decoder as it handles all of the inputs coming from the first pipeline register and outputs multiple signals to control the operations pertaining to the instruction. </w:t>
      </w:r>
    </w:p>
    <w:p w14:paraId="59F5EBCF" w14:textId="201DA4AD" w:rsidR="006F0783" w:rsidRDefault="006F0783" w:rsidP="00E35D78">
      <w:r>
        <w:rPr>
          <w:noProof/>
        </w:rPr>
        <mc:AlternateContent>
          <mc:Choice Requires="wpg">
            <w:drawing>
              <wp:anchor distT="0" distB="0" distL="114300" distR="114300" simplePos="0" relativeHeight="251670528" behindDoc="0" locked="0" layoutInCell="1" allowOverlap="1" wp14:anchorId="37D3D0F7" wp14:editId="411112DD">
                <wp:simplePos x="0" y="0"/>
                <wp:positionH relativeFrom="column">
                  <wp:posOffset>-448783</wp:posOffset>
                </wp:positionH>
                <wp:positionV relativeFrom="paragraph">
                  <wp:posOffset>43180</wp:posOffset>
                </wp:positionV>
                <wp:extent cx="6858000" cy="4200525"/>
                <wp:effectExtent l="0" t="0" r="0" b="9525"/>
                <wp:wrapNone/>
                <wp:docPr id="310" name="Group 310"/>
                <wp:cNvGraphicFramePr/>
                <a:graphic xmlns:a="http://schemas.openxmlformats.org/drawingml/2006/main">
                  <a:graphicData uri="http://schemas.microsoft.com/office/word/2010/wordprocessingGroup">
                    <wpg:wgp>
                      <wpg:cNvGrpSpPr/>
                      <wpg:grpSpPr>
                        <a:xfrm>
                          <a:off x="0" y="0"/>
                          <a:ext cx="6858000" cy="4200525"/>
                          <a:chOff x="0" y="0"/>
                          <a:chExt cx="6858000" cy="4200525"/>
                        </a:xfrm>
                      </wpg:grpSpPr>
                      <pic:pic xmlns:pic="http://schemas.openxmlformats.org/drawingml/2006/picture">
                        <pic:nvPicPr>
                          <pic:cNvPr id="294" name="Picture 29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1066800"/>
                            <a:ext cx="6858000" cy="3133725"/>
                          </a:xfrm>
                          <a:prstGeom prst="rect">
                            <a:avLst/>
                          </a:prstGeom>
                          <a:noFill/>
                          <a:ln>
                            <a:noFill/>
                          </a:ln>
                        </pic:spPr>
                      </pic:pic>
                      <wps:wsp>
                        <wps:cNvPr id="296" name="Text Box 2"/>
                        <wps:cNvSpPr txBox="1">
                          <a:spLocks noChangeArrowheads="1"/>
                        </wps:cNvSpPr>
                        <wps:spPr bwMode="auto">
                          <a:xfrm>
                            <a:off x="38100" y="9525"/>
                            <a:ext cx="3048000" cy="781050"/>
                          </a:xfrm>
                          <a:prstGeom prst="rect">
                            <a:avLst/>
                          </a:prstGeom>
                          <a:solidFill>
                            <a:srgbClr val="FFFFFF"/>
                          </a:solidFill>
                          <a:ln w="9525">
                            <a:solidFill>
                              <a:srgbClr val="000000"/>
                            </a:solidFill>
                            <a:miter lim="800000"/>
                            <a:headEnd/>
                            <a:tailEnd/>
                          </a:ln>
                        </wps:spPr>
                        <wps:txbx>
                          <w:txbxContent>
                            <w:p w14:paraId="2120F7D5" w14:textId="77777777" w:rsidR="006F0783" w:rsidRDefault="006F0783" w:rsidP="006F0783">
                              <w:pPr>
                                <w:spacing w:after="0" w:line="240" w:lineRule="auto"/>
                              </w:pPr>
                              <w:r>
                                <w:t xml:space="preserve">Here is the DECODER stage taking in instructions coming from the FETCH stage and decoding them to then send out the appropriate signals values to accomplish the operation. </w:t>
                              </w:r>
                            </w:p>
                          </w:txbxContent>
                        </wps:txbx>
                        <wps:bodyPr rot="0" vert="horz" wrap="square" lIns="91440" tIns="45720" rIns="91440" bIns="45720" anchor="t" anchorCtr="0">
                          <a:noAutofit/>
                        </wps:bodyPr>
                      </wps:wsp>
                      <wps:wsp>
                        <wps:cNvPr id="298" name="Text Box 2"/>
                        <wps:cNvSpPr txBox="1">
                          <a:spLocks noChangeArrowheads="1"/>
                        </wps:cNvSpPr>
                        <wps:spPr bwMode="auto">
                          <a:xfrm>
                            <a:off x="3333750" y="0"/>
                            <a:ext cx="3362325" cy="790575"/>
                          </a:xfrm>
                          <a:prstGeom prst="rect">
                            <a:avLst/>
                          </a:prstGeom>
                          <a:solidFill>
                            <a:srgbClr val="FFFFFF"/>
                          </a:solidFill>
                          <a:ln w="9525">
                            <a:solidFill>
                              <a:srgbClr val="000000"/>
                            </a:solidFill>
                            <a:miter lim="800000"/>
                            <a:headEnd/>
                            <a:tailEnd/>
                          </a:ln>
                        </wps:spPr>
                        <wps:txbx>
                          <w:txbxContent>
                            <w:p w14:paraId="08D05B22" w14:textId="77777777" w:rsidR="006F0783" w:rsidRDefault="006F0783" w:rsidP="006F0783">
                              <w:pPr>
                                <w:spacing w:after="0" w:line="240" w:lineRule="auto"/>
                              </w:pPr>
                              <w:r>
                                <w:t xml:space="preserve">This instruction is the add immediate instruction, the decoder breaks it down and sends out the appropriate </w:t>
                              </w:r>
                              <w:proofErr w:type="spellStart"/>
                              <w:r>
                                <w:t>opcode</w:t>
                              </w:r>
                              <w:proofErr w:type="spellEnd"/>
                              <w:r>
                                <w:t xml:space="preserve">, </w:t>
                              </w:r>
                              <w:proofErr w:type="spellStart"/>
                              <w:r>
                                <w:t>sel</w:t>
                              </w:r>
                              <w:proofErr w:type="spellEnd"/>
                              <w:r>
                                <w:t xml:space="preserve">, immediate value and register bank information to complete the operation.  </w:t>
                              </w:r>
                            </w:p>
                          </w:txbxContent>
                        </wps:txbx>
                        <wps:bodyPr rot="0" vert="horz" wrap="square" lIns="91440" tIns="45720" rIns="91440" bIns="45720" anchor="t" anchorCtr="0">
                          <a:noAutofit/>
                        </wps:bodyPr>
                      </wps:wsp>
                      <wps:wsp>
                        <wps:cNvPr id="299" name="Straight Arrow Connector 299"/>
                        <wps:cNvCnPr/>
                        <wps:spPr>
                          <a:xfrm>
                            <a:off x="3571875" y="790575"/>
                            <a:ext cx="0" cy="5048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00" name="Straight Arrow Connector 300"/>
                        <wps:cNvCnPr/>
                        <wps:spPr>
                          <a:xfrm>
                            <a:off x="4381500" y="790575"/>
                            <a:ext cx="0" cy="15525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01" name="Straight Arrow Connector 301"/>
                        <wps:cNvCnPr/>
                        <wps:spPr>
                          <a:xfrm>
                            <a:off x="3933825" y="790575"/>
                            <a:ext cx="0" cy="8477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02" name="Straight Arrow Connector 302"/>
                        <wps:cNvCnPr/>
                        <wps:spPr>
                          <a:xfrm>
                            <a:off x="4133850" y="790575"/>
                            <a:ext cx="0" cy="10572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04" name="Straight Arrow Connector 304"/>
                        <wps:cNvCnPr/>
                        <wps:spPr>
                          <a:xfrm>
                            <a:off x="4581525" y="790575"/>
                            <a:ext cx="0" cy="25717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306" name="Left Brace 306"/>
                        <wps:cNvSpPr/>
                        <wps:spPr>
                          <a:xfrm>
                            <a:off x="3629025" y="2247900"/>
                            <a:ext cx="304800" cy="1057275"/>
                          </a:xfrm>
                          <a:prstGeom prst="leftBrace">
                            <a:avLst>
                              <a:gd name="adj1" fmla="val 8333"/>
                              <a:gd name="adj2" fmla="val 46970"/>
                            </a:avLst>
                          </a:prstGeom>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ight Brace 308"/>
                        <wps:cNvSpPr/>
                        <wps:spPr>
                          <a:xfrm>
                            <a:off x="4972050" y="2247900"/>
                            <a:ext cx="419100" cy="1000125"/>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10" o:spid="_x0000_s1049" style="position:absolute;margin-left:-35.35pt;margin-top:3.4pt;width:540pt;height:330.75pt;z-index:251670528" coordsize="68580,42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">
                <v:shape id="Picture 294" o:spid="_x0000_s1050" type="#_x0000_t75" style="position:absolute;top:10668;width:68580;height:31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gPknFAAAA3AAAAA8AAABkcnMvZG93bnJldi54bWxEj0FrwkAUhO9C/8PyCt50U7FSo6tIoOih&#10;B7W29PjYfSbB7NuQ3Zj4711B6HGYmW+Y5bq3lbhS40vHCt7GCQhi7UzJuYLT9+foA4QPyAYrx6Tg&#10;Rh7Wq5fBElPjOj7Q9RhyESHsU1RQhFCnUnpdkEU/djVx9M6usRiibHJpGuwi3FZykiQzabHkuFBg&#10;TVlB+nJsrYKvn+3l1O1b/feuW/mbbUw2nxqlhq/9ZgEiUB/+w8/2ziiYzKfwOBOP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4D5JxQAAANwAAAAPAAAAAAAAAAAAAAAA&#10;AJ8CAABkcnMvZG93bnJldi54bWxQSwUGAAAAAAQABAD3AAAAkQMAAAAA&#10;">
                  <v:imagedata r:id="rId23" o:title=""/>
                  <v:path arrowok="t"/>
                </v:shape>
                <v:shape id="_x0000_s1051" type="#_x0000_t202" style="position:absolute;left:381;top:95;width:30480;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1MsYA&#10;AADcAAAADwAAAGRycy9kb3ducmV2LnhtbESPT2vCQBTE7wW/w/KEXkrd+IdUo6uUQsXeNJZ6fWSf&#10;STD7Nt3dxvTbdwuCx2FmfsOsNr1pREfO15YVjEcJCOLC6ppLBZ/H9+c5CB+QNTaWScEvedisBw8r&#10;zLS98oG6PJQiQthnqKAKoc2k9EVFBv3ItsTRO1tnMETpSqkdXiPcNHKSJKk0WHNcqLClt4qKS/5j&#10;FMxnu+7kP6b7ryI9N4vw9NJtv51Sj8P+dQkiUB/u4Vt7pxVMFi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r1MsYAAADcAAAADwAAAAAAAAAAAAAAAACYAgAAZHJz&#10;L2Rvd25yZXYueG1sUEsFBgAAAAAEAAQA9QAAAIsDAAAAAA==&#10;">
                  <v:textbox>
                    <w:txbxContent>
                      <w:p w14:paraId="2120F7D5" w14:textId="77777777" w:rsidR="006F0783" w:rsidRDefault="006F0783" w:rsidP="006F0783">
                        <w:pPr>
                          <w:spacing w:after="0" w:line="240" w:lineRule="auto"/>
                        </w:pPr>
                        <w:r>
                          <w:t xml:space="preserve">Here is the DECODER stage taking in instructions coming from the FETCH stage and decoding them to then send out the appropriate signals values to accomplish the operation. </w:t>
                        </w:r>
                      </w:p>
                    </w:txbxContent>
                  </v:textbox>
                </v:shape>
                <v:shape id="_x0000_s1052" type="#_x0000_t202" style="position:absolute;left:33337;width:33623;height:7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E28IA&#10;AADcAAAADwAAAGRycy9kb3ducmV2LnhtbERPz2vCMBS+D/wfwhO8DE11Q2s1yhA23E2r6PXRPNti&#10;89IlWe3+++Uw2PHj+73e9qYRHTlfW1YwnSQgiAuray4VnE/v4xSED8gaG8uk4Ic8bDeDpzVm2j74&#10;SF0eShFD2GeooAqhzaT0RUUG/cS2xJG7WWcwROhKqR0+Yrhp5CxJ5tJgzbGhwpZ2FRX3/NsoSF/3&#10;3dV/vhwuxfzWLMPzovv4ckqNhv3bCkSgPvyL/9x7rWC2jG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cTbwgAAANwAAAAPAAAAAAAAAAAAAAAAAJgCAABkcnMvZG93&#10;bnJldi54bWxQSwUGAAAAAAQABAD1AAAAhwMAAAAA&#10;">
                  <v:textbox>
                    <w:txbxContent>
                      <w:p w14:paraId="08D05B22" w14:textId="77777777" w:rsidR="006F0783" w:rsidRDefault="006F0783" w:rsidP="006F0783">
                        <w:pPr>
                          <w:spacing w:after="0" w:line="240" w:lineRule="auto"/>
                        </w:pPr>
                        <w:r>
                          <w:t xml:space="preserve">This instruction is the add immediate instruction, the decoder breaks it down and sends out the appropriate </w:t>
                        </w:r>
                        <w:proofErr w:type="spellStart"/>
                        <w:r>
                          <w:t>opcode</w:t>
                        </w:r>
                        <w:proofErr w:type="spellEnd"/>
                        <w:r>
                          <w:t xml:space="preserve">, </w:t>
                        </w:r>
                        <w:proofErr w:type="spellStart"/>
                        <w:r>
                          <w:t>sel</w:t>
                        </w:r>
                        <w:proofErr w:type="spellEnd"/>
                        <w:r>
                          <w:t xml:space="preserve">, immediate value and register bank information to complete the operation.  </w:t>
                        </w:r>
                      </w:p>
                    </w:txbxContent>
                  </v:textbox>
                </v:shape>
                <v:shape id="Straight Arrow Connector 299" o:spid="_x0000_s1053" type="#_x0000_t32" style="position:absolute;left:35718;top:7905;width:0;height:5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PahsUAAADcAAAADwAAAGRycy9kb3ducmV2LnhtbESPQWsCMRSE74X+h/CE3mqiB6lbo4jg&#10;UqiFum3vz81zs7h5WTdZXf99Uyh4HGbmG2axGlwjLtSF2rOGyViBIC69qbnS8P21fX4BESKywcYz&#10;abhRgNXy8WGBmfFX3tOliJVIEA4ZarAxtpmUobTkMIx9S5y8o+8cxiS7SpoOrwnuGjlVaiYd1pwW&#10;LLa0sVSeit5p+PxQ+fkn79/3Nt8dz2pb9IdZofXTaFi/gog0xHv4v/1mNEznc/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PahsUAAADcAAAADwAAAAAAAAAA&#10;AAAAAAChAgAAZHJzL2Rvd25yZXYueG1sUEsFBgAAAAAEAAQA+QAAAJMDAAAAAA==&#10;" strokecolor="#f79646 [3209]" strokeweight="2pt">
                  <v:stroke endarrow="open"/>
                  <v:shadow on="t" color="black" opacity="24903f" origin=",.5" offset="0,.55556mm"/>
                </v:shape>
                <v:shape id="Straight Arrow Connector 300" o:spid="_x0000_s1054" type="#_x0000_t32" style="position:absolute;left:43815;top:7905;width:0;height:15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AcEAAADcAAAADwAAAGRycy9kb3ducmV2LnhtbERPXWvCMBR9H/gfwhV8m4kKMqpRxsAi&#10;uIF28/2uuTZlzU1tUu3+/fIg7PFwvtfbwTXiRl2oPWuYTRUI4tKbmisNX5+75xcQISIbbDyThl8K&#10;sN2MntaYGX/nE92KWIkUwiFDDTbGNpMylJYchqlviRN38Z3DmGBXSdPhPYW7Rs6VWkqHNacGiy29&#10;WSp/it5pOH6o/HrO+8PJ5u+Xq9oV/fey0HoyHl5XICIN8V/8cO+NhoVK89OZdATk5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ukBwQAAANwAAAAPAAAAAAAAAAAAAAAA&#10;AKECAABkcnMvZG93bnJldi54bWxQSwUGAAAAAAQABAD5AAAAjwMAAAAA&#10;" strokecolor="#f79646 [3209]" strokeweight="2pt">
                  <v:stroke endarrow="open"/>
                  <v:shadow on="t" color="black" opacity="24903f" origin=",.5" offset="0,.55556mm"/>
                </v:shape>
                <v:shape id="Straight Arrow Connector 301" o:spid="_x0000_s1055" type="#_x0000_t32" style="position:absolute;left:39338;top:7905;width:0;height:8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5MmsUAAADcAAAADwAAAGRycy9kb3ducmV2LnhtbESPUWvCMBSF3wf+h3AHe5uJDmRUo8jA&#10;MtgG2un7tbk2xeamNql2/34RBns8nHO+w1msBteIK3Wh9qxhMlYgiEtvaq407L83z68gQkQ22Hgm&#10;DT8UYLUcPSwwM/7GO7oWsRIJwiFDDTbGNpMylJYchrFviZN38p3DmGRXSdPhLcFdI6dKzaTDmtOC&#10;xZbeLJXnoncatl8qvxzy/mNn88/TRW2K/jgrtH56HNZzEJGG+B/+a78bDS9qAvcz6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5MmsUAAADcAAAADwAAAAAAAAAA&#10;AAAAAAChAgAAZHJzL2Rvd25yZXYueG1sUEsFBgAAAAAEAAQA+QAAAJMDAAAAAA==&#10;" strokecolor="#f79646 [3209]" strokeweight="2pt">
                  <v:stroke endarrow="open"/>
                  <v:shadow on="t" color="black" opacity="24903f" origin=",.5" offset="0,.55556mm"/>
                </v:shape>
                <v:shape id="Straight Arrow Connector 302" o:spid="_x0000_s1056" type="#_x0000_t32" style="position:absolute;left:41338;top:7905;width:0;height:10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zS7cUAAADcAAAADwAAAGRycy9kb3ducmV2LnhtbESPUWvCMBSF3wf7D+EOfJvJFGRUo8jA&#10;MpiD2en7tbk2xeamNqnWf78MBns8nHO+w1msBteIK3Wh9qzhZaxAEJfe1Fxp2H9vnl9BhIhssPFM&#10;Gu4UYLV8fFhgZvyNd3QtYiUShEOGGmyMbSZlKC05DGPfEifv5DuHMcmukqbDW4K7Rk6UmkmHNacF&#10;iy29WSrPRe80fH2q/HLI+4+dzbeni9oU/XFWaD16GtZzEJGG+B/+a78bDVM1gd8z6Qj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zS7cUAAADcAAAADwAAAAAAAAAA&#10;AAAAAAChAgAAZHJzL2Rvd25yZXYueG1sUEsFBgAAAAAEAAQA+QAAAJMDAAAAAA==&#10;" strokecolor="#f79646 [3209]" strokeweight="2pt">
                  <v:stroke endarrow="open"/>
                  <v:shadow on="t" color="black" opacity="24903f" origin=",.5" offset="0,.55556mm"/>
                </v:shape>
                <v:shape id="Straight Arrow Connector 304" o:spid="_x0000_s1057" type="#_x0000_t32" style="position:absolute;left:45815;top:7905;width:0;height:25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vAsUAAADcAAAADwAAAGRycy9kb3ducmV2LnhtbESPUWvCMBSF3wf7D+EO9jYT5xCpRpGB&#10;RdgGs5vv1+baFJub2qTa/ftlMPDxcM75DmexGlwjLtSF2rOG8UiBIC69qbnS8P21eZqBCBHZYOOZ&#10;NPxQgNXy/m6BmfFX3tGliJVIEA4ZarAxtpmUobTkMIx8S5y8o+8cxiS7SpoOrwnuGvms1FQ6rDkt&#10;WGzp1VJ5Knqn4fND5ed93r/tbP5+PKtN0R+mhdaPD8N6DiLSEG/h//bWaJioF/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nvAsUAAADcAAAADwAAAAAAAAAA&#10;AAAAAAChAgAAZHJzL2Rvd25yZXYueG1sUEsFBgAAAAAEAAQA+QAAAJMDAAAAAA==&#10;" strokecolor="#f79646 [3209]" strokeweight="2pt">
                  <v:stroke endarrow="open"/>
                  <v:shadow on="t" color="black" opacity="24903f" origin=",.5" offset="0,.55556mm"/>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06" o:spid="_x0000_s1058" type="#_x0000_t87" style="position:absolute;left:36290;top:22479;width:3048;height:10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R48MA&#10;AADcAAAADwAAAGRycy9kb3ducmV2LnhtbESP0WoCMRRE3wX/IdxC3zSpFZHVKEXb4oOKtX7AZXO7&#10;WdzcLJtUV7/eCIKPw8yZYabz1lXiRE0oPWt46ysQxLk3JRcaDr9fvTGIEJENVp5Jw4UCzGfdzhQz&#10;48/8Q6d9LEQq4ZChBhtjnUkZcksOQ9/XxMn7843DmGRTSNPgOZW7Sg6UGkmHJacFizUtLOXH/b/T&#10;8B42a6nstV6u6DhsP8Pu+7IttH59aT8mICK18Rl+0CuTODWC+5l0BO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IR48MAAADcAAAADwAAAAAAAAAAAAAAAACYAgAAZHJzL2Rv&#10;d25yZXYueG1sUEsFBgAAAAAEAAQA9QAAAIgDAAAAAA==&#10;" adj="519,10146" strokecolor="#f79646 [3209]" strokeweight="3pt">
                  <v:shadow on="t" color="black" opacity="22937f" origin=",.5" offset="0,.63889mm"/>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08" o:spid="_x0000_s1059" type="#_x0000_t88" style="position:absolute;left:49720;top:22479;width:4191;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nEg8IA&#10;AADcAAAADwAAAGRycy9kb3ducmV2LnhtbERPXWvCMBR9H/gfwhX2MjSdZeI6o8jAMRAEW/H5rrlr&#10;qs1NabK2+/fLg7DHw/leb0fbiJ46XztW8DxPQBCXTtdcKTgX+9kKhA/IGhvHpOCXPGw3k4c1ZtoN&#10;fKI+D5WIIewzVGBCaDMpfWnIop+7ljhy366zGCLsKqk7HGK4beQiSZbSYs2xwWBL74bKW/5jFXwV&#10;r/SS6sPlMBxvI13dh3kyF6Uep+PuDUSgMfyL7+5PrSBN4tp4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2cSDwgAAANwAAAAPAAAAAAAAAAAAAAAAAJgCAABkcnMvZG93&#10;bnJldi54bWxQSwUGAAAAAAQABAD1AAAAhwMAAAAA&#10;" adj="754" strokecolor="#f79646 [3209]" strokeweight="3pt">
                  <v:shadow on="t" color="black" opacity="22937f" origin=",.5" offset="0,.63889mm"/>
                </v:shape>
              </v:group>
            </w:pict>
          </mc:Fallback>
        </mc:AlternateContent>
      </w:r>
    </w:p>
    <w:p w14:paraId="4A6457BD" w14:textId="77777777" w:rsidR="006F0783" w:rsidRDefault="006F0783" w:rsidP="00E35D78"/>
    <w:p w14:paraId="0686CAF3" w14:textId="77777777" w:rsidR="006F0783" w:rsidRDefault="006F0783" w:rsidP="00E35D78"/>
    <w:p w14:paraId="7C248538" w14:textId="77777777" w:rsidR="006F0783" w:rsidRDefault="006F0783" w:rsidP="00E35D78"/>
    <w:p w14:paraId="2017B759" w14:textId="77777777" w:rsidR="006F0783" w:rsidRDefault="006F0783" w:rsidP="00E35D78"/>
    <w:p w14:paraId="48E18A81" w14:textId="77777777" w:rsidR="006F0783" w:rsidRDefault="006F0783" w:rsidP="00E35D78"/>
    <w:p w14:paraId="0F8B410C" w14:textId="77777777" w:rsidR="006F0783" w:rsidRDefault="006F0783" w:rsidP="00E35D78"/>
    <w:p w14:paraId="6C4B1617" w14:textId="77777777" w:rsidR="006F0783" w:rsidRDefault="006F0783" w:rsidP="00E35D78"/>
    <w:p w14:paraId="179B5B0E" w14:textId="77777777" w:rsidR="006F0783" w:rsidRDefault="006F0783" w:rsidP="00E35D78"/>
    <w:p w14:paraId="3E00F4BD" w14:textId="77777777" w:rsidR="006F0783" w:rsidRDefault="006F0783" w:rsidP="00E35D78"/>
    <w:p w14:paraId="45B9C988" w14:textId="77777777" w:rsidR="006F0783" w:rsidRDefault="006F0783" w:rsidP="00E35D78"/>
    <w:p w14:paraId="03753C34" w14:textId="77777777" w:rsidR="006F0783" w:rsidRDefault="006F0783" w:rsidP="00E35D78"/>
    <w:p w14:paraId="5896D4D6" w14:textId="40FA9F8C" w:rsidR="006F0783" w:rsidRDefault="00443EC2" w:rsidP="006F0783">
      <w:pPr>
        <w:spacing w:after="0" w:line="240" w:lineRule="auto"/>
      </w:pPr>
      <w:r>
        <w:rPr>
          <w:noProof/>
        </w:rPr>
        <w:lastRenderedPageBreak/>
        <mc:AlternateContent>
          <mc:Choice Requires="wps">
            <w:drawing>
              <wp:anchor distT="0" distB="0" distL="114300" distR="114300" simplePos="0" relativeHeight="251673600" behindDoc="0" locked="0" layoutInCell="1" allowOverlap="1" wp14:anchorId="36D4A02D" wp14:editId="5DEC2FD6">
                <wp:simplePos x="0" y="0"/>
                <wp:positionH relativeFrom="column">
                  <wp:posOffset>553085</wp:posOffset>
                </wp:positionH>
                <wp:positionV relativeFrom="paragraph">
                  <wp:posOffset>-151943</wp:posOffset>
                </wp:positionV>
                <wp:extent cx="4610100" cy="781050"/>
                <wp:effectExtent l="0" t="0" r="19050" b="1905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781050"/>
                        </a:xfrm>
                        <a:prstGeom prst="rect">
                          <a:avLst/>
                        </a:prstGeom>
                        <a:solidFill>
                          <a:srgbClr val="FFFFFF"/>
                        </a:solidFill>
                        <a:ln w="9525">
                          <a:solidFill>
                            <a:srgbClr val="000000"/>
                          </a:solidFill>
                          <a:miter lim="800000"/>
                          <a:headEnd/>
                          <a:tailEnd/>
                        </a:ln>
                      </wps:spPr>
                      <wps:txbx>
                        <w:txbxContent>
                          <w:p w14:paraId="522B0CCC" w14:textId="77777777" w:rsidR="006F0783" w:rsidRDefault="006F0783" w:rsidP="006F0783">
                            <w:pPr>
                              <w:spacing w:after="0" w:line="240" w:lineRule="auto"/>
                            </w:pPr>
                            <w:r>
                              <w:t xml:space="preserve">This instruction is the jump instruction; the decoder breaks it down and sends out the appropriate </w:t>
                            </w:r>
                            <w:proofErr w:type="spellStart"/>
                            <w:r>
                              <w:t>opcode</w:t>
                            </w:r>
                            <w:proofErr w:type="spellEnd"/>
                            <w:r>
                              <w:t xml:space="preserve">, </w:t>
                            </w:r>
                            <w:proofErr w:type="spellStart"/>
                            <w:r>
                              <w:t>sel</w:t>
                            </w:r>
                            <w:proofErr w:type="spellEnd"/>
                            <w:r>
                              <w:t>, and jump value to complete the operation.  The jump operation sends the instruction signal to the add immediate instructions and the decoder sends out the appropriate signal values then.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60" type="#_x0000_t202" style="position:absolute;margin-left:43.55pt;margin-top:-11.95pt;width:363pt;height: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">
                <v:textbox>
                  <w:txbxContent>
                    <w:p w14:paraId="522B0CCC" w14:textId="77777777" w:rsidR="006F0783" w:rsidRDefault="006F0783" w:rsidP="006F0783">
                      <w:pPr>
                        <w:spacing w:after="0" w:line="240" w:lineRule="auto"/>
                      </w:pPr>
                      <w:r>
                        <w:t xml:space="preserve">This instruction is the jump instruction; the decoder breaks it down and sends out the appropriate </w:t>
                      </w:r>
                      <w:proofErr w:type="spellStart"/>
                      <w:r>
                        <w:t>opcode</w:t>
                      </w:r>
                      <w:proofErr w:type="spellEnd"/>
                      <w:r>
                        <w:t xml:space="preserve">, </w:t>
                      </w:r>
                      <w:proofErr w:type="spellStart"/>
                      <w:r>
                        <w:t>sel</w:t>
                      </w:r>
                      <w:proofErr w:type="spellEnd"/>
                      <w:r>
                        <w:t>, and jump value to complete the operation.  The jump operation sends the instruction signal to the add immediate instructions and the decoder sends out the appropriate signal values then.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90AC01C" wp14:editId="260882C0">
                <wp:simplePos x="0" y="0"/>
                <wp:positionH relativeFrom="column">
                  <wp:posOffset>2174240</wp:posOffset>
                </wp:positionH>
                <wp:positionV relativeFrom="paragraph">
                  <wp:posOffset>640080</wp:posOffset>
                </wp:positionV>
                <wp:extent cx="0" cy="609600"/>
                <wp:effectExtent l="95250" t="19050" r="95250" b="95250"/>
                <wp:wrapNone/>
                <wp:docPr id="311" name="Straight Arrow Connector 311"/>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shape id="Straight Arrow Connector 311" o:spid="_x0000_s1026" type="#_x0000_t32" style="position:absolute;margin-left:171.2pt;margin-top:50.4pt;width:0;height:4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6672" behindDoc="0" locked="0" layoutInCell="1" allowOverlap="1" wp14:anchorId="5AA878E0" wp14:editId="4AFDBC94">
                <wp:simplePos x="0" y="0"/>
                <wp:positionH relativeFrom="column">
                  <wp:posOffset>2364740</wp:posOffset>
                </wp:positionH>
                <wp:positionV relativeFrom="paragraph">
                  <wp:posOffset>640080</wp:posOffset>
                </wp:positionV>
                <wp:extent cx="0" cy="1019175"/>
                <wp:effectExtent l="114300" t="19050" r="114300" b="85725"/>
                <wp:wrapNone/>
                <wp:docPr id="313" name="Straight Arrow Connector 313"/>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shape id="Straight Arrow Connector 313" o:spid="_x0000_s1026" type="#_x0000_t32" style="position:absolute;margin-left:186.2pt;margin-top:50.4pt;width:0;height:80.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7696" behindDoc="0" locked="0" layoutInCell="1" allowOverlap="1" wp14:anchorId="45E3DE39" wp14:editId="32D90767">
                <wp:simplePos x="0" y="0"/>
                <wp:positionH relativeFrom="column">
                  <wp:posOffset>2593340</wp:posOffset>
                </wp:positionH>
                <wp:positionV relativeFrom="paragraph">
                  <wp:posOffset>640080</wp:posOffset>
                </wp:positionV>
                <wp:extent cx="0" cy="3228975"/>
                <wp:effectExtent l="114300" t="19050" r="76200" b="85725"/>
                <wp:wrapNone/>
                <wp:docPr id="314" name="Straight Arrow Connector 314"/>
                <wp:cNvGraphicFramePr/>
                <a:graphic xmlns:a="http://schemas.openxmlformats.org/drawingml/2006/main">
                  <a:graphicData uri="http://schemas.microsoft.com/office/word/2010/wordprocessingShape">
                    <wps:wsp>
                      <wps:cNvCnPr/>
                      <wps:spPr>
                        <a:xfrm>
                          <a:off x="0" y="0"/>
                          <a:ext cx="0" cy="32289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shape id="Straight Arrow Connector 314" o:spid="_x0000_s1026" type="#_x0000_t32" style="position:absolute;margin-left:204.2pt;margin-top:50.4pt;width:0;height:25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" strokecolor="#f79646 [3209]" strokeweight="2pt">
                <v:stroke endarrow="open"/>
                <v:shadow on="t" color="black" opacity="24903f" origin=",.5" offset="0,.55556mm"/>
              </v:shape>
            </w:pict>
          </mc:Fallback>
        </mc:AlternateContent>
      </w:r>
      <w:r w:rsidR="006F0783">
        <w:rPr>
          <w:noProof/>
        </w:rPr>
        <mc:AlternateContent>
          <mc:Choice Requires="wps">
            <w:drawing>
              <wp:anchor distT="0" distB="0" distL="114300" distR="114300" simplePos="0" relativeHeight="251675648" behindDoc="0" locked="0" layoutInCell="1" allowOverlap="1" wp14:anchorId="2D6FF0B5" wp14:editId="56631993">
                <wp:simplePos x="0" y="0"/>
                <wp:positionH relativeFrom="column">
                  <wp:posOffset>3098165</wp:posOffset>
                </wp:positionH>
                <wp:positionV relativeFrom="paragraph">
                  <wp:posOffset>640080</wp:posOffset>
                </wp:positionV>
                <wp:extent cx="0" cy="609600"/>
                <wp:effectExtent l="95250" t="19050" r="95250" b="95250"/>
                <wp:wrapNone/>
                <wp:docPr id="312" name="Straight Arrow Connector 312"/>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V relativeFrom="margin">
                  <wp14:pctHeight>0</wp14:pctHeight>
                </wp14:sizeRelV>
              </wp:anchor>
            </w:drawing>
          </mc:Choice>
          <mc:Fallback>
            <w:pict>
              <v:shape id="Straight Arrow Connector 312" o:spid="_x0000_s1026" type="#_x0000_t32" style="position:absolute;margin-left:243.95pt;margin-top:50.4pt;width:0;height:4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" strokecolor="#f79646 [3209]" strokeweight="2pt">
                <v:stroke endarrow="open"/>
                <v:shadow on="t" color="black" opacity="24903f" origin=",.5" offset="0,.55556mm"/>
              </v:shape>
            </w:pict>
          </mc:Fallback>
        </mc:AlternateContent>
      </w:r>
    </w:p>
    <w:p w14:paraId="4393498B" w14:textId="77777777" w:rsidR="006F0783" w:rsidRDefault="006F0783" w:rsidP="00E35D78"/>
    <w:p w14:paraId="04792B3F" w14:textId="69C78364" w:rsidR="006F0783" w:rsidRDefault="00443EC2" w:rsidP="00E35D78">
      <w:r>
        <w:rPr>
          <w:noProof/>
        </w:rPr>
        <w:drawing>
          <wp:anchor distT="0" distB="0" distL="114300" distR="114300" simplePos="0" relativeHeight="251672576" behindDoc="0" locked="0" layoutInCell="1" allowOverlap="1" wp14:anchorId="3DB79EEF" wp14:editId="2F8CB70C">
            <wp:simplePos x="0" y="0"/>
            <wp:positionH relativeFrom="column">
              <wp:posOffset>-393700</wp:posOffset>
            </wp:positionH>
            <wp:positionV relativeFrom="paragraph">
              <wp:posOffset>574675</wp:posOffset>
            </wp:positionV>
            <wp:extent cx="6858000" cy="3095625"/>
            <wp:effectExtent l="0" t="0" r="0" b="9525"/>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D6C3A" w14:textId="77777777" w:rsidR="006F0783" w:rsidRDefault="006F0783" w:rsidP="00E35D78"/>
    <w:p w14:paraId="0E2DBBF9" w14:textId="77777777" w:rsidR="006F0783" w:rsidRDefault="006F0783" w:rsidP="00E35D78"/>
    <w:p w14:paraId="0B90FD34" w14:textId="77777777" w:rsidR="006F0783" w:rsidRDefault="006F0783" w:rsidP="00E35D78"/>
    <w:p w14:paraId="544E5AC7" w14:textId="77777777" w:rsidR="006F0783" w:rsidRDefault="006F0783" w:rsidP="00E35D78"/>
    <w:p w14:paraId="606A544D" w14:textId="5499DEDE" w:rsidR="00FD5229" w:rsidRDefault="00443EC2" w:rsidP="00CF6EA4">
      <w:pPr>
        <w:pStyle w:val="Heading2"/>
      </w:pPr>
      <w:bookmarkStart w:id="8" w:name="_Toc373881071"/>
      <w:r>
        <w:lastRenderedPageBreak/>
        <w:t>E</w:t>
      </w:r>
      <w:r w:rsidR="00CF6EA4">
        <w:t>xecute Stage</w:t>
      </w:r>
      <w:bookmarkEnd w:id="8"/>
    </w:p>
    <w:p w14:paraId="7313BCAD" w14:textId="77777777" w:rsidR="00115D91" w:rsidRDefault="00AE70AF" w:rsidP="00115D91">
      <w:pPr>
        <w:keepNext/>
      </w:pPr>
      <w:r>
        <w:object w:dxaOrig="14664" w:dyaOrig="6578" w14:anchorId="21BBFF57">
          <v:shape id="_x0000_i1042" type="#_x0000_t75" style="width:467.8pt;height:209.85pt" o:ole="">
            <v:imagedata r:id="rId25" o:title=""/>
          </v:shape>
          <o:OLEObject Type="Embed" ProgID="Visio.Drawing.11" ShapeID="_x0000_i1042" DrawAspect="Content" ObjectID="_1447623036" r:id="rId26"/>
        </w:object>
      </w:r>
    </w:p>
    <w:p w14:paraId="1DD62739" w14:textId="346773C6" w:rsidR="00AE70AF" w:rsidRPr="00AE70AF" w:rsidRDefault="00115D91" w:rsidP="00115D91">
      <w:pPr>
        <w:pStyle w:val="Caption"/>
        <w:jc w:val="center"/>
      </w:pPr>
      <w:r>
        <w:t xml:space="preserve">Figure </w:t>
      </w:r>
      <w:r>
        <w:fldChar w:fldCharType="begin"/>
      </w:r>
      <w:r>
        <w:instrText xml:space="preserve"> SEQ Figure \* ARABIC </w:instrText>
      </w:r>
      <w:r>
        <w:fldChar w:fldCharType="separate"/>
      </w:r>
      <w:r w:rsidR="00357DBB">
        <w:rPr>
          <w:noProof/>
        </w:rPr>
        <w:t>3</w:t>
      </w:r>
      <w:r>
        <w:fldChar w:fldCharType="end"/>
      </w:r>
      <w:r>
        <w:t>. Execute Stage data flow with signals and components labeled.</w:t>
      </w:r>
    </w:p>
    <w:p w14:paraId="3BF90C91" w14:textId="35E343E3" w:rsidR="00BD49EC" w:rsidRDefault="00BD49EC" w:rsidP="00BD49EC">
      <w:r>
        <w:t>The execute stage</w:t>
      </w:r>
      <w:r w:rsidR="00AB3116">
        <w:t>, located in the “</w:t>
      </w:r>
      <w:proofErr w:type="spellStart"/>
      <w:r w:rsidR="00AB3116">
        <w:t>Execute.VHD</w:t>
      </w:r>
      <w:proofErr w:type="spellEnd"/>
      <w:r w:rsidR="00AB3116">
        <w:t>” file</w:t>
      </w:r>
      <w:r w:rsidR="006F0783">
        <w:t>, is</w:t>
      </w:r>
      <w:r>
        <w:t xml:space="preserve"> comprised of </w:t>
      </w:r>
      <w:r w:rsidR="00AE70AF">
        <w:t>a register bank which stores values to</w:t>
      </w:r>
      <w:r w:rsidR="00AB0059">
        <w:t xml:space="preserve"> be used by desired operations. These values are then taken and passed through the ALU according to</w:t>
      </w:r>
      <w:r w:rsidR="00E277E3">
        <w:t xml:space="preserve"> the </w:t>
      </w:r>
      <w:proofErr w:type="spellStart"/>
      <w:r w:rsidR="003E45CE">
        <w:t>o</w:t>
      </w:r>
      <w:r w:rsidR="00E277E3">
        <w:t>pcode</w:t>
      </w:r>
      <w:proofErr w:type="spellEnd"/>
      <w:r w:rsidR="00E277E3">
        <w:t xml:space="preserve"> and select </w:t>
      </w:r>
      <w:r w:rsidR="00710C19">
        <w:t>lines decoded</w:t>
      </w:r>
      <w:r w:rsidR="00E277E3">
        <w:t xml:space="preserve"> in the previous stage. The results are passe</w:t>
      </w:r>
      <w:r w:rsidR="00710C19">
        <w:t>d</w:t>
      </w:r>
      <w:r w:rsidR="00E277E3">
        <w:t xml:space="preserve"> to the next location</w:t>
      </w:r>
      <w:r w:rsidR="00710C19">
        <w:t xml:space="preserve"> using the signals outlined in the figure.</w:t>
      </w:r>
    </w:p>
    <w:p w14:paraId="227F2BA9" w14:textId="77777777" w:rsidR="006F0783" w:rsidRDefault="006F0783" w:rsidP="00BD49EC"/>
    <w:p w14:paraId="727ECE81" w14:textId="23640AB4" w:rsidR="006F0783" w:rsidRDefault="006F0783" w:rsidP="00BD49EC"/>
    <w:p w14:paraId="05C514D1" w14:textId="1C9A769C" w:rsidR="006F0783" w:rsidRDefault="006F0783" w:rsidP="00BD49EC"/>
    <w:p w14:paraId="62DE95B8" w14:textId="77777777" w:rsidR="006F0783" w:rsidRDefault="006F0783" w:rsidP="00BD49EC"/>
    <w:p w14:paraId="10229481" w14:textId="77777777" w:rsidR="006F0783" w:rsidRDefault="006F0783" w:rsidP="00BD49EC"/>
    <w:p w14:paraId="19A7D87B" w14:textId="77777777" w:rsidR="006F0783" w:rsidRDefault="006F0783" w:rsidP="00BD49EC"/>
    <w:p w14:paraId="5728A253" w14:textId="7F742882" w:rsidR="006F0783" w:rsidRDefault="006F0783" w:rsidP="00BD49EC"/>
    <w:p w14:paraId="4CE83A78" w14:textId="77777777" w:rsidR="006F0783" w:rsidRDefault="006F0783" w:rsidP="00BD49EC"/>
    <w:p w14:paraId="0417F227" w14:textId="77777777" w:rsidR="006F0783" w:rsidRDefault="006F0783" w:rsidP="00BD49EC"/>
    <w:p w14:paraId="25B16C81" w14:textId="77777777" w:rsidR="006F0783" w:rsidRDefault="006F0783" w:rsidP="00BD49EC"/>
    <w:p w14:paraId="229C5C65" w14:textId="119EE0CF" w:rsidR="006F0783" w:rsidRDefault="006F0783" w:rsidP="00BD49EC"/>
    <w:p w14:paraId="639145C3" w14:textId="77777777" w:rsidR="006F0783" w:rsidRDefault="006F0783" w:rsidP="00BD49EC"/>
    <w:p w14:paraId="572E3716" w14:textId="26430FE8" w:rsidR="006F0783" w:rsidRDefault="00443EC2" w:rsidP="00BD49EC">
      <w:r>
        <w:rPr>
          <w:noProof/>
        </w:rPr>
        <w:lastRenderedPageBreak/>
        <mc:AlternateContent>
          <mc:Choice Requires="wpg">
            <w:drawing>
              <wp:anchor distT="0" distB="0" distL="114300" distR="114300" simplePos="0" relativeHeight="251666432" behindDoc="0" locked="0" layoutInCell="1" allowOverlap="1" wp14:anchorId="49C3CBCD" wp14:editId="75C5FF22">
                <wp:simplePos x="0" y="0"/>
                <wp:positionH relativeFrom="column">
                  <wp:posOffset>-591185</wp:posOffset>
                </wp:positionH>
                <wp:positionV relativeFrom="paragraph">
                  <wp:posOffset>-808355</wp:posOffset>
                </wp:positionV>
                <wp:extent cx="6934200" cy="9001125"/>
                <wp:effectExtent l="0" t="0" r="0" b="9525"/>
                <wp:wrapNone/>
                <wp:docPr id="291" name="Group 291"/>
                <wp:cNvGraphicFramePr/>
                <a:graphic xmlns:a="http://schemas.openxmlformats.org/drawingml/2006/main">
                  <a:graphicData uri="http://schemas.microsoft.com/office/word/2010/wordprocessingGroup">
                    <wpg:wgp>
                      <wpg:cNvGrpSpPr/>
                      <wpg:grpSpPr>
                        <a:xfrm>
                          <a:off x="0" y="0"/>
                          <a:ext cx="6934200" cy="9001125"/>
                          <a:chOff x="0" y="0"/>
                          <a:chExt cx="6934200" cy="9001125"/>
                        </a:xfrm>
                      </wpg:grpSpPr>
                      <pic:pic xmlns:pic="http://schemas.openxmlformats.org/drawingml/2006/picture">
                        <pic:nvPicPr>
                          <pic:cNvPr id="31" name="Picture 3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457575"/>
                          </a:xfrm>
                          <a:prstGeom prst="rect">
                            <a:avLst/>
                          </a:prstGeom>
                          <a:noFill/>
                          <a:ln>
                            <a:noFill/>
                          </a:ln>
                        </pic:spPr>
                      </pic:pic>
                      <pic:pic xmlns:pic="http://schemas.openxmlformats.org/drawingml/2006/picture">
                        <pic:nvPicPr>
                          <pic:cNvPr id="288" name="Picture 288"/>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76200" y="5534025"/>
                            <a:ext cx="6858000" cy="3467100"/>
                          </a:xfrm>
                          <a:prstGeom prst="rect">
                            <a:avLst/>
                          </a:prstGeom>
                          <a:noFill/>
                          <a:ln>
                            <a:noFill/>
                          </a:ln>
                        </pic:spPr>
                      </pic:pic>
                      <wps:wsp>
                        <wps:cNvPr id="289" name="Text Box 2"/>
                        <wps:cNvSpPr txBox="1">
                          <a:spLocks noChangeArrowheads="1"/>
                        </wps:cNvSpPr>
                        <wps:spPr bwMode="auto">
                          <a:xfrm>
                            <a:off x="2057400" y="4133850"/>
                            <a:ext cx="3362325" cy="609600"/>
                          </a:xfrm>
                          <a:prstGeom prst="rect">
                            <a:avLst/>
                          </a:prstGeom>
                          <a:solidFill>
                            <a:srgbClr val="FFFFFF"/>
                          </a:solidFill>
                          <a:ln w="9525">
                            <a:solidFill>
                              <a:srgbClr val="000000"/>
                            </a:solidFill>
                            <a:miter lim="800000"/>
                            <a:headEnd/>
                            <a:tailEnd/>
                          </a:ln>
                        </wps:spPr>
                        <wps:txbx>
                          <w:txbxContent>
                            <w:p w14:paraId="32A67EF5" w14:textId="77777777" w:rsidR="006F0783" w:rsidRDefault="006F0783" w:rsidP="006F0783">
                              <w:pPr>
                                <w:spacing w:after="0" w:line="240" w:lineRule="auto"/>
                              </w:pPr>
                              <w:r>
                                <w:t xml:space="preserve">The execute takes in the appropriate signal values from the decoder and does the appropriate operations and outputs them to the next pipeline register. </w:t>
                              </w:r>
                            </w:p>
                          </w:txbxContent>
                        </wps:txbx>
                        <wps:bodyPr rot="0" vert="horz" wrap="square" lIns="91440" tIns="45720" rIns="91440" bIns="45720" anchor="t" anchorCtr="0">
                          <a:spAutoFit/>
                        </wps:bodyPr>
                      </wps:wsp>
                    </wpg:wgp>
                  </a:graphicData>
                </a:graphic>
              </wp:anchor>
            </w:drawing>
          </mc:Choice>
          <mc:Fallback>
            <w:pict>
              <v:group id="Group 291" o:spid="_x0000_s1061" style="position:absolute;margin-left:-46.55pt;margin-top:-63.65pt;width:546pt;height:708.75pt;z-index:251666432" coordsize="69342,90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">
                <v:shape id="Picture 31" o:spid="_x0000_s1062" type="#_x0000_t75" style="position:absolute;width:68580;height:34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0i/TFAAAA2wAAAA8AAABkcnMvZG93bnJldi54bWxEj91qAjEUhO8F3yEcoXea1YKUrVFEEQut&#10;gj/t9Wly3F12c7JsUl19eiMUvBxm5htmMmttJc7U+MKxguEgAUGsnSk4U3A8rPpvIHxANlg5JgVX&#10;8jCbdjsTTI278I7O+5CJCGGfooI8hDqV0uucLPqBq4mjd3KNxRBlk0nT4CXCbSVHSTKWFguOCznW&#10;tMhJl/s/q6Bcr9blz/fX5zIrNuNkqw/6d35T6qXXzt9BBGrDM/zf/jAKXofw+BJ/gJ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dIv0xQAAANsAAAAPAAAAAAAAAAAAAAAA&#10;AJ8CAABkcnMvZG93bnJldi54bWxQSwUGAAAAAAQABAD3AAAAkQMAAAAA&#10;">
                  <v:imagedata r:id="rId29" o:title=""/>
                  <v:path arrowok="t"/>
                </v:shape>
                <v:shape id="Picture 288" o:spid="_x0000_s1063" type="#_x0000_t75" style="position:absolute;left:762;top:55340;width:68580;height:34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8uPTCAAAA3AAAAA8AAABkcnMvZG93bnJldi54bWxET8lqwzAQvRfyD2ICvTVyTAnBjRJKg6GQ&#10;U9ym6XGwpraxNXIlxcvfR4dCj4+37w6T6cRAzjeWFaxXCQji0uqGKwWfH/nTFoQPyBo7y6RgJg+H&#10;/eJhh5m2I59pKEIlYgj7DBXUIfSZlL6syaBf2Z44cj/WGQwRukpqh2MMN51Mk2QjDTYcG2rs6a2m&#10;si1uRsHl212qY3HFze+pfW7z65ebm1Spx+X0+gIi0BT+xX/ud60g3ca18Uw8AnJ/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PLj0wgAAANwAAAAPAAAAAAAAAAAAAAAAAJ8C&#10;AABkcnMvZG93bnJldi54bWxQSwUGAAAAAAQABAD3AAAAjgMAAAAA&#10;">
                  <v:imagedata r:id="rId30" o:title=""/>
                  <v:path arrowok="t"/>
                </v:shape>
                <v:shape id="_x0000_s1064" type="#_x0000_t202" style="position:absolute;left:20574;top:41338;width:336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zGAsUA&#10;AADcAAAADwAAAGRycy9kb3ducmV2LnhtbESPQWsCMRSE7wX/Q3hCb5pVaLGrUUQRvNVqofT2TJ6b&#10;xc3Luonr2l/fFIQeh5n5hpktOleJlppQelYwGmYgiLU3JRcKPg+bwQREiMgGK8+k4E4BFvPe0wxz&#10;42/8Qe0+FiJBOOSowMZY51IGbclhGPqaOHkn3ziMSTaFNA3eEtxVcpxlr9JhyWnBYk0rS/q8vzoF&#10;Yb271Pq0O56tuf+8r9sX/bX5Vuq53y2nICJ18T/8aG+NgvHkDf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nMYCxQAAANwAAAAPAAAAAAAAAAAAAAAAAJgCAABkcnMv&#10;ZG93bnJldi54bWxQSwUGAAAAAAQABAD1AAAAigMAAAAA&#10;">
                  <v:textbox style="mso-fit-shape-to-text:t">
                    <w:txbxContent>
                      <w:p w14:paraId="32A67EF5" w14:textId="77777777" w:rsidR="006F0783" w:rsidRDefault="006F0783" w:rsidP="006F0783">
                        <w:pPr>
                          <w:spacing w:after="0" w:line="240" w:lineRule="auto"/>
                        </w:pPr>
                        <w:r>
                          <w:t xml:space="preserve">The execute takes in the appropriate signal values from the decoder and does the appropriate operations and outputs them to the next pipeline register. </w:t>
                        </w:r>
                      </w:p>
                    </w:txbxContent>
                  </v:textbox>
                </v:shape>
              </v:group>
            </w:pict>
          </mc:Fallback>
        </mc:AlternateContent>
      </w:r>
    </w:p>
    <w:p w14:paraId="23041A64" w14:textId="77777777" w:rsidR="006F0783" w:rsidRDefault="006F0783" w:rsidP="00BD49EC"/>
    <w:p w14:paraId="6F75282C" w14:textId="77777777" w:rsidR="006F0783" w:rsidRDefault="006F0783" w:rsidP="00BD49EC"/>
    <w:p w14:paraId="7C930283" w14:textId="77777777" w:rsidR="006F0783" w:rsidRDefault="006F0783" w:rsidP="00BD49EC"/>
    <w:p w14:paraId="2ED45666" w14:textId="77777777" w:rsidR="006F0783" w:rsidRDefault="006F0783" w:rsidP="00BD49EC"/>
    <w:p w14:paraId="230355CE" w14:textId="77777777" w:rsidR="006F0783" w:rsidRDefault="006F0783" w:rsidP="00BD49EC"/>
    <w:p w14:paraId="51FF9601" w14:textId="5684E440" w:rsidR="006F0783" w:rsidRDefault="006F0783" w:rsidP="00BD49EC"/>
    <w:p w14:paraId="552A79DB" w14:textId="072DEA2A" w:rsidR="006F0783" w:rsidRDefault="006F0783" w:rsidP="00BD49EC"/>
    <w:p w14:paraId="7D7D9912" w14:textId="77777777" w:rsidR="00443EC2" w:rsidRDefault="00443EC2" w:rsidP="00BD49EC"/>
    <w:p w14:paraId="56665411" w14:textId="77777777" w:rsidR="00443EC2" w:rsidRDefault="00443EC2" w:rsidP="00BD49EC"/>
    <w:p w14:paraId="2EB3F076" w14:textId="77777777" w:rsidR="00443EC2" w:rsidRDefault="00443EC2" w:rsidP="00BD49EC"/>
    <w:p w14:paraId="481CA201" w14:textId="77777777" w:rsidR="00443EC2" w:rsidRDefault="00443EC2" w:rsidP="00BD49EC"/>
    <w:p w14:paraId="0D7FD09D" w14:textId="77777777" w:rsidR="00443EC2" w:rsidRDefault="00443EC2" w:rsidP="00BD49EC"/>
    <w:p w14:paraId="7B72DF1D" w14:textId="77777777" w:rsidR="00443EC2" w:rsidRDefault="00443EC2" w:rsidP="00BD49EC"/>
    <w:p w14:paraId="00E651B4" w14:textId="77777777" w:rsidR="00443EC2" w:rsidRDefault="00443EC2" w:rsidP="00BD49EC"/>
    <w:p w14:paraId="1ED904BD" w14:textId="77777777" w:rsidR="00443EC2" w:rsidRDefault="00443EC2" w:rsidP="00BD49EC"/>
    <w:p w14:paraId="5991AA10" w14:textId="77777777" w:rsidR="006F0783" w:rsidRDefault="006F0783" w:rsidP="00BD49EC"/>
    <w:p w14:paraId="6A30F8AB" w14:textId="77777777" w:rsidR="00CF6EA4" w:rsidRDefault="00CF6EA4" w:rsidP="00CF6EA4">
      <w:pPr>
        <w:pStyle w:val="Heading2"/>
      </w:pPr>
      <w:bookmarkStart w:id="9" w:name="_Toc373881072"/>
      <w:proofErr w:type="spellStart"/>
      <w:r>
        <w:lastRenderedPageBreak/>
        <w:t>Writeback</w:t>
      </w:r>
      <w:bookmarkEnd w:id="9"/>
      <w:proofErr w:type="spellEnd"/>
    </w:p>
    <w:p w14:paraId="171F54A2" w14:textId="5F62E055" w:rsidR="00AB3116" w:rsidRDefault="004B7140" w:rsidP="00AB3116">
      <w:pPr>
        <w:keepNext/>
        <w:jc w:val="center"/>
      </w:pPr>
      <w:r w:rsidRPr="004B7140">
        <w:drawing>
          <wp:inline distT="0" distB="0" distL="0" distR="0" wp14:anchorId="6F44F7FD" wp14:editId="0DD916D1">
            <wp:extent cx="2024743" cy="3492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25777" cy="3494466"/>
                    </a:xfrm>
                    <a:prstGeom prst="rect">
                      <a:avLst/>
                    </a:prstGeom>
                  </pic:spPr>
                </pic:pic>
              </a:graphicData>
            </a:graphic>
          </wp:inline>
        </w:drawing>
      </w:r>
    </w:p>
    <w:p w14:paraId="7EA47DE0" w14:textId="3876B7F4" w:rsidR="00AE70AF" w:rsidRDefault="00AB3116" w:rsidP="00AB3116">
      <w:pPr>
        <w:pStyle w:val="Caption"/>
        <w:jc w:val="center"/>
        <w:rPr>
          <w:noProof/>
        </w:rPr>
      </w:pPr>
      <w:proofErr w:type="gramStart"/>
      <w:r>
        <w:t xml:space="preserve">Figure </w:t>
      </w:r>
      <w:proofErr w:type="gramEnd"/>
      <w:r>
        <w:fldChar w:fldCharType="begin"/>
      </w:r>
      <w:r>
        <w:instrText xml:space="preserve"> SEQ Figure \* ARABIC </w:instrText>
      </w:r>
      <w:r>
        <w:fldChar w:fldCharType="separate"/>
      </w:r>
      <w:r w:rsidR="00357DBB">
        <w:rPr>
          <w:noProof/>
        </w:rPr>
        <w:t>4</w:t>
      </w:r>
      <w:r>
        <w:fldChar w:fldCharType="end"/>
      </w:r>
      <w:proofErr w:type="gramStart"/>
      <w:r>
        <w:t>.</w:t>
      </w:r>
      <w:proofErr w:type="gramEnd"/>
      <w:r>
        <w:t xml:space="preserve">  Write back stage diagram with Data Memory, Write back Mux, </w:t>
      </w:r>
      <w:r>
        <w:rPr>
          <w:noProof/>
        </w:rPr>
        <w:t>and associated signals.</w:t>
      </w:r>
    </w:p>
    <w:p w14:paraId="2C725013" w14:textId="72371621" w:rsidR="00AB3116" w:rsidRDefault="00AB3116" w:rsidP="00AB3116">
      <w:r>
        <w:t>Finally, as with the other stages of the processor the write back stage was formed using port mapping and a top level file named “</w:t>
      </w:r>
      <w:proofErr w:type="spellStart"/>
      <w:r>
        <w:t>Writeback.VHD</w:t>
      </w:r>
      <w:proofErr w:type="spellEnd"/>
      <w:r>
        <w:t xml:space="preserve">”. The write back stage uses the data memory to store related information and a mux to determine how the data will be written back into the register. </w:t>
      </w:r>
    </w:p>
    <w:p w14:paraId="411FEE2A" w14:textId="4658D9F0" w:rsidR="006F0783" w:rsidRDefault="006F0783" w:rsidP="00AB3116">
      <w:r>
        <w:rPr>
          <w:noProof/>
        </w:rPr>
        <mc:AlternateContent>
          <mc:Choice Requires="wpg">
            <w:drawing>
              <wp:anchor distT="0" distB="0" distL="114300" distR="114300" simplePos="0" relativeHeight="251668480" behindDoc="0" locked="0" layoutInCell="1" allowOverlap="1" wp14:anchorId="68FC6098" wp14:editId="59AD9FE2">
                <wp:simplePos x="0" y="0"/>
                <wp:positionH relativeFrom="column">
                  <wp:posOffset>-412750</wp:posOffset>
                </wp:positionH>
                <wp:positionV relativeFrom="paragraph">
                  <wp:posOffset>96520</wp:posOffset>
                </wp:positionV>
                <wp:extent cx="6858000" cy="2571750"/>
                <wp:effectExtent l="0" t="0" r="0" b="0"/>
                <wp:wrapNone/>
                <wp:docPr id="297" name="Group 297"/>
                <wp:cNvGraphicFramePr/>
                <a:graphic xmlns:a="http://schemas.openxmlformats.org/drawingml/2006/main">
                  <a:graphicData uri="http://schemas.microsoft.com/office/word/2010/wordprocessingGroup">
                    <wpg:wgp>
                      <wpg:cNvGrpSpPr/>
                      <wpg:grpSpPr>
                        <a:xfrm>
                          <a:off x="0" y="0"/>
                          <a:ext cx="6858000" cy="2571750"/>
                          <a:chOff x="0" y="0"/>
                          <a:chExt cx="6858000" cy="2571750"/>
                        </a:xfrm>
                      </wpg:grpSpPr>
                      <pic:pic xmlns:pic="http://schemas.openxmlformats.org/drawingml/2006/picture">
                        <pic:nvPicPr>
                          <pic:cNvPr id="290" name="Picture 29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1143000"/>
                            <a:ext cx="6858000" cy="1428750"/>
                          </a:xfrm>
                          <a:prstGeom prst="rect">
                            <a:avLst/>
                          </a:prstGeom>
                          <a:noFill/>
                          <a:ln>
                            <a:noFill/>
                          </a:ln>
                        </pic:spPr>
                      </pic:pic>
                      <wps:wsp>
                        <wps:cNvPr id="292" name="Text Box 2"/>
                        <wps:cNvSpPr txBox="1">
                          <a:spLocks noChangeArrowheads="1"/>
                        </wps:cNvSpPr>
                        <wps:spPr bwMode="auto">
                          <a:xfrm>
                            <a:off x="1952625" y="0"/>
                            <a:ext cx="3048000" cy="838200"/>
                          </a:xfrm>
                          <a:prstGeom prst="rect">
                            <a:avLst/>
                          </a:prstGeom>
                          <a:solidFill>
                            <a:srgbClr val="FFFFFF"/>
                          </a:solidFill>
                          <a:ln w="9525">
                            <a:solidFill>
                              <a:srgbClr val="000000"/>
                            </a:solidFill>
                            <a:miter lim="800000"/>
                            <a:headEnd/>
                            <a:tailEnd/>
                          </a:ln>
                        </wps:spPr>
                        <wps:txbx>
                          <w:txbxContent>
                            <w:p w14:paraId="2F350641" w14:textId="77777777" w:rsidR="006F0783" w:rsidRDefault="006F0783" w:rsidP="006F0783">
                              <w:r>
                                <w:t xml:space="preserve">At the WRITEBACK stage its takes in the input coming out of the pipeline register and does the appropriate operations depending on the </w:t>
                              </w:r>
                              <w:proofErr w:type="spellStart"/>
                              <w:r>
                                <w:t>opcode</w:t>
                              </w:r>
                              <w:proofErr w:type="spellEnd"/>
                              <w:r>
                                <w:t xml:space="preserve"> coming out of the DECODER stage. </w:t>
                              </w:r>
                            </w:p>
                          </w:txbxContent>
                        </wps:txbx>
                        <wps:bodyPr rot="0" vert="horz" wrap="square" lIns="91440" tIns="45720" rIns="91440" bIns="45720" anchor="t" anchorCtr="0">
                          <a:noAutofit/>
                        </wps:bodyPr>
                      </wps:wsp>
                    </wpg:wgp>
                  </a:graphicData>
                </a:graphic>
              </wp:anchor>
            </w:drawing>
          </mc:Choice>
          <mc:Fallback>
            <w:pict>
              <v:group id="Group 297" o:spid="_x0000_s1065" style="position:absolute;margin-left:-32.5pt;margin-top:7.6pt;width:540pt;height:202.5pt;z-index:251668480" coordsize="68580,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">
                <v:shape id="Picture 290" o:spid="_x0000_s1066" type="#_x0000_t75" style="position:absolute;top:11430;width:68580;height:1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FHxjCAAAA3AAAAA8AAABkcnMvZG93bnJldi54bWxET8uKwjAU3Q/4D+EKbgZNpzA+qlFEaJlZ&#10;+dy4uzTXttjclCaj1a83iwGXh/NerDpTixu1rrKs4GsUgSDOra64UHA6psMpCOeRNdaWScGDHKyW&#10;vY8FJtreeU+3gy9ECGGXoILS+yaR0uUlGXQj2xAH7mJbgz7AtpC6xXsIN7WMo2gsDVYcGkpsaFNS&#10;fj38GQXPOttlv+n5nPpPjLOt3W0m34VSg363noPw1Pm3+N/9oxXEszA/nAlHQC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hR8YwgAAANwAAAAPAAAAAAAAAAAAAAAAAJ8C&#10;AABkcnMvZG93bnJldi54bWxQSwUGAAAAAAQABAD3AAAAjgMAAAAA&#10;">
                  <v:imagedata r:id="rId33" o:title=""/>
                  <v:path arrowok="t"/>
                </v:shape>
                <v:shape id="_x0000_s1067" type="#_x0000_t202" style="position:absolute;left:19526;width:30480;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HzMcYA&#10;AADcAAAADwAAAGRycy9kb3ducmV2LnhtbESPT2vCQBTE70K/w/IKXkQ3TYt/UlcRoUVvNhV7fWSf&#10;SWj2bdzdxvTbd4WCx2FmfsMs171pREfO15YVPE0SEMSF1TWXCo6fb+M5CB+QNTaWScEveVivHgZL&#10;zLS98gd1eShFhLDPUEEVQptJ6YuKDPqJbYmjd7bOYIjSlVI7vEa4aWSaJFNpsOa4UGFL24qK7/zH&#10;KJi/7Lovv38+nIrpuVmE0ax7vzilho/95hVEoD7cw//tnVaQLlK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HzMcYAAADcAAAADwAAAAAAAAAAAAAAAACYAgAAZHJz&#10;L2Rvd25yZXYueG1sUEsFBgAAAAAEAAQA9QAAAIsDAAAAAA==&#10;">
                  <v:textbox>
                    <w:txbxContent>
                      <w:p w14:paraId="2F350641" w14:textId="77777777" w:rsidR="006F0783" w:rsidRDefault="006F0783" w:rsidP="006F0783">
                        <w:r>
                          <w:t xml:space="preserve">At the WRITEBACK stage its takes in the input coming out of the pipeline register and does the appropriate operations depending on the </w:t>
                        </w:r>
                        <w:proofErr w:type="spellStart"/>
                        <w:r>
                          <w:t>opcode</w:t>
                        </w:r>
                        <w:proofErr w:type="spellEnd"/>
                        <w:r>
                          <w:t xml:space="preserve"> coming out of the DECODER stage. </w:t>
                        </w:r>
                      </w:p>
                    </w:txbxContent>
                  </v:textbox>
                </v:shape>
              </v:group>
            </w:pict>
          </mc:Fallback>
        </mc:AlternateContent>
      </w:r>
    </w:p>
    <w:p w14:paraId="01009D93" w14:textId="40F2B856" w:rsidR="006F0783" w:rsidRDefault="006F0783" w:rsidP="00AB3116"/>
    <w:p w14:paraId="0FA9BB7D" w14:textId="77777777" w:rsidR="006F0783" w:rsidRDefault="006F0783" w:rsidP="00AB3116"/>
    <w:p w14:paraId="7D8A6EE4" w14:textId="77777777" w:rsidR="006F0783" w:rsidRDefault="006F0783" w:rsidP="00AB3116"/>
    <w:p w14:paraId="42CD2D48" w14:textId="77777777" w:rsidR="006F0783" w:rsidRDefault="006F0783" w:rsidP="00AB3116"/>
    <w:p w14:paraId="544EFC65" w14:textId="77777777" w:rsidR="006F0783" w:rsidRDefault="006F0783" w:rsidP="00AB3116"/>
    <w:p w14:paraId="75359557" w14:textId="77777777" w:rsidR="006F0783" w:rsidRPr="00AB3116" w:rsidRDefault="006F0783" w:rsidP="00AB3116"/>
    <w:p w14:paraId="73C0AB22" w14:textId="77777777" w:rsidR="00EA4ED9" w:rsidRDefault="00CF6EA4" w:rsidP="00CF6EA4">
      <w:pPr>
        <w:pStyle w:val="Heading1"/>
      </w:pPr>
      <w:bookmarkStart w:id="10" w:name="_Toc373881073"/>
      <w:r>
        <w:lastRenderedPageBreak/>
        <w:t>Simulations</w:t>
      </w:r>
      <w:bookmarkEnd w:id="10"/>
    </w:p>
    <w:p w14:paraId="41723096" w14:textId="77777777" w:rsidR="00CF6EA4" w:rsidRDefault="00CF6EA4" w:rsidP="00CF6EA4">
      <w:pPr>
        <w:pStyle w:val="Heading2"/>
      </w:pPr>
      <w:bookmarkStart w:id="11" w:name="_Toc373881074"/>
      <w:r>
        <w:t>Fetch</w:t>
      </w:r>
      <w:bookmarkEnd w:id="11"/>
    </w:p>
    <w:p w14:paraId="54BEC06F" w14:textId="77777777" w:rsidR="00FD5229" w:rsidRDefault="00FD5229" w:rsidP="00783B05">
      <w:pPr>
        <w:pStyle w:val="Heading3"/>
      </w:pPr>
      <w:bookmarkStart w:id="12" w:name="_Toc373881075"/>
      <w:r>
        <w:t>Program Counter and Branch</w:t>
      </w:r>
      <w:bookmarkEnd w:id="12"/>
    </w:p>
    <w:p w14:paraId="60D70754" w14:textId="64814096" w:rsidR="00225E46" w:rsidRDefault="00225E46" w:rsidP="00225E46">
      <w:pPr>
        <w:keepNext/>
      </w:pPr>
      <w:r>
        <w:rPr>
          <w:noProof/>
        </w:rPr>
        <w:drawing>
          <wp:inline distT="0" distB="0" distL="0" distR="0" wp14:anchorId="54CE26F0" wp14:editId="03B897C3">
            <wp:extent cx="3505200" cy="1238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05200" cy="1238250"/>
                    </a:xfrm>
                    <a:prstGeom prst="rect">
                      <a:avLst/>
                    </a:prstGeom>
                  </pic:spPr>
                </pic:pic>
              </a:graphicData>
            </a:graphic>
          </wp:inline>
        </w:drawing>
      </w:r>
      <w:r>
        <w:rPr>
          <w:noProof/>
        </w:rPr>
        <w:drawing>
          <wp:inline distT="0" distB="0" distL="0" distR="0" wp14:anchorId="4D97AABC" wp14:editId="4E7DCBE2">
            <wp:extent cx="2409825" cy="1276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57336"/>
                    <a:stretch/>
                  </pic:blipFill>
                  <pic:spPr bwMode="auto">
                    <a:xfrm>
                      <a:off x="0" y="0"/>
                      <a:ext cx="2409825" cy="1276350"/>
                    </a:xfrm>
                    <a:prstGeom prst="rect">
                      <a:avLst/>
                    </a:prstGeom>
                    <a:ln>
                      <a:noFill/>
                    </a:ln>
                    <a:extLst>
                      <a:ext uri="{53640926-AAD7-44D8-BBD7-CCE9431645EC}">
                        <a14:shadowObscured xmlns:a14="http://schemas.microsoft.com/office/drawing/2010/main"/>
                      </a:ext>
                    </a:extLst>
                  </pic:spPr>
                </pic:pic>
              </a:graphicData>
            </a:graphic>
          </wp:inline>
        </w:drawing>
      </w:r>
    </w:p>
    <w:p w14:paraId="106B1ADE" w14:textId="3DF4A74E" w:rsidR="006F0783" w:rsidRDefault="00225E46" w:rsidP="00443EC2">
      <w:pPr>
        <w:pStyle w:val="Caption"/>
        <w:jc w:val="center"/>
      </w:pPr>
      <w:r>
        <w:t xml:space="preserve">Figure </w:t>
      </w:r>
      <w:r>
        <w:fldChar w:fldCharType="begin"/>
      </w:r>
      <w:r>
        <w:instrText xml:space="preserve"> SEQ Figure \* ARABIC </w:instrText>
      </w:r>
      <w:r>
        <w:fldChar w:fldCharType="separate"/>
      </w:r>
      <w:r w:rsidR="00357DBB">
        <w:rPr>
          <w:noProof/>
        </w:rPr>
        <w:t>5</w:t>
      </w:r>
      <w:r>
        <w:fldChar w:fldCharType="end"/>
      </w:r>
      <w:r>
        <w:t xml:space="preserve">. The Program Counter is incremented by 1 every time the processor completes a cycle. This effectively moves the program forward and allows for the next instruction to be </w:t>
      </w:r>
      <w:r w:rsidR="000473A0">
        <w:t>run</w:t>
      </w:r>
      <w:r>
        <w:t>.</w:t>
      </w:r>
    </w:p>
    <w:p w14:paraId="77F2828C" w14:textId="77777777" w:rsidR="006F0783" w:rsidRPr="006F0783" w:rsidRDefault="006F0783" w:rsidP="006F0783">
      <w:pPr>
        <w:jc w:val="center"/>
      </w:pPr>
    </w:p>
    <w:p w14:paraId="34E94947" w14:textId="6B865B38" w:rsidR="00FD5229" w:rsidRDefault="00FD5229" w:rsidP="00783B05">
      <w:pPr>
        <w:pStyle w:val="Heading3"/>
      </w:pPr>
      <w:bookmarkStart w:id="13" w:name="_Toc373881076"/>
      <w:r>
        <w:t>Instruction Memory</w:t>
      </w:r>
      <w:bookmarkEnd w:id="13"/>
      <w:r>
        <w:t xml:space="preserve"> </w:t>
      </w:r>
    </w:p>
    <w:p w14:paraId="295144AB" w14:textId="77777777" w:rsidR="00346E0C" w:rsidRDefault="005C25EB" w:rsidP="00346E0C">
      <w:pPr>
        <w:keepNext/>
      </w:pPr>
      <w:r>
        <w:rPr>
          <w:noProof/>
        </w:rPr>
        <w:drawing>
          <wp:inline distT="0" distB="0" distL="0" distR="0" wp14:anchorId="321329B4" wp14:editId="72DB8B92">
            <wp:extent cx="5943600" cy="506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06095"/>
                    </a:xfrm>
                    <a:prstGeom prst="rect">
                      <a:avLst/>
                    </a:prstGeom>
                  </pic:spPr>
                </pic:pic>
              </a:graphicData>
            </a:graphic>
          </wp:inline>
        </w:drawing>
      </w:r>
    </w:p>
    <w:p w14:paraId="3033970C" w14:textId="1F7FF959" w:rsidR="005C25EB" w:rsidRPr="005C25EB" w:rsidRDefault="00346E0C" w:rsidP="00346E0C">
      <w:pPr>
        <w:pStyle w:val="Caption"/>
        <w:jc w:val="center"/>
      </w:pPr>
      <w:r>
        <w:t xml:space="preserve">Figure </w:t>
      </w:r>
      <w:r>
        <w:fldChar w:fldCharType="begin"/>
      </w:r>
      <w:r>
        <w:instrText xml:space="preserve"> SEQ Figure \* ARABIC </w:instrText>
      </w:r>
      <w:r>
        <w:fldChar w:fldCharType="separate"/>
      </w:r>
      <w:r w:rsidR="00357DBB">
        <w:rPr>
          <w:noProof/>
        </w:rPr>
        <w:t>6</w:t>
      </w:r>
      <w:r>
        <w:fldChar w:fldCharType="end"/>
      </w:r>
      <w:r>
        <w:t xml:space="preserve">. The instruction memory holds the values of the instructions to be processed. This is where the program to be run is stored. In order to run the program a value must be filled into the register to perform an operation on. The first 16 instructions in the memory are filling up the register bank by using the add immediate instruction. </w:t>
      </w:r>
      <w:proofErr w:type="gramStart"/>
      <w:r w:rsidR="00206C6A">
        <w:t>Afterword’s</w:t>
      </w:r>
      <w:proofErr w:type="gramEnd"/>
      <w:r w:rsidR="00CB0548">
        <w:t>,</w:t>
      </w:r>
      <w:r>
        <w:t xml:space="preserve"> the required instructions</w:t>
      </w:r>
      <w:r w:rsidR="00CB0548">
        <w:t xml:space="preserve"> from the instruction set</w:t>
      </w:r>
      <w:r>
        <w:t xml:space="preserve"> are added</w:t>
      </w:r>
      <w:r w:rsidR="00CB0548">
        <w:t xml:space="preserve"> to use the previously loaded values.</w:t>
      </w:r>
    </w:p>
    <w:p w14:paraId="74ACF24B" w14:textId="77777777" w:rsidR="00FD5229" w:rsidRPr="00FD5229" w:rsidRDefault="00FD5229" w:rsidP="00FD5229"/>
    <w:p w14:paraId="29D82EB8" w14:textId="77777777" w:rsidR="00CF6EA4" w:rsidRDefault="00CF6EA4" w:rsidP="00CF6EA4">
      <w:pPr>
        <w:pStyle w:val="Heading2"/>
      </w:pPr>
      <w:bookmarkStart w:id="14" w:name="_Toc373881077"/>
      <w:r>
        <w:t>Decode</w:t>
      </w:r>
      <w:bookmarkEnd w:id="14"/>
    </w:p>
    <w:p w14:paraId="65850BE7" w14:textId="77777777" w:rsidR="00FD5229" w:rsidRDefault="00FD5229" w:rsidP="00783B05">
      <w:pPr>
        <w:pStyle w:val="Heading3"/>
      </w:pPr>
      <w:bookmarkStart w:id="15" w:name="_Toc373881078"/>
      <w:r>
        <w:t>Decoder</w:t>
      </w:r>
      <w:bookmarkEnd w:id="15"/>
    </w:p>
    <w:p w14:paraId="032AD856" w14:textId="77777777" w:rsidR="00600B82" w:rsidRDefault="005C25EB" w:rsidP="00600B82">
      <w:pPr>
        <w:keepNext/>
      </w:pPr>
      <w:r>
        <w:rPr>
          <w:noProof/>
        </w:rPr>
        <w:drawing>
          <wp:inline distT="0" distB="0" distL="0" distR="0" wp14:anchorId="2A8E31EE" wp14:editId="40609731">
            <wp:extent cx="5943600" cy="1068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68070"/>
                    </a:xfrm>
                    <a:prstGeom prst="rect">
                      <a:avLst/>
                    </a:prstGeom>
                  </pic:spPr>
                </pic:pic>
              </a:graphicData>
            </a:graphic>
          </wp:inline>
        </w:drawing>
      </w:r>
    </w:p>
    <w:p w14:paraId="3C268C90" w14:textId="6DC3382B" w:rsidR="00FD5229" w:rsidRDefault="00600B82" w:rsidP="00443EC2">
      <w:pPr>
        <w:pStyle w:val="Caption"/>
        <w:jc w:val="center"/>
      </w:pPr>
      <w:r>
        <w:t xml:space="preserve">Figure </w:t>
      </w:r>
      <w:r>
        <w:fldChar w:fldCharType="begin"/>
      </w:r>
      <w:r>
        <w:instrText xml:space="preserve"> SEQ Figure \* ARABIC </w:instrText>
      </w:r>
      <w:r>
        <w:fldChar w:fldCharType="separate"/>
      </w:r>
      <w:r w:rsidR="00357DBB">
        <w:rPr>
          <w:noProof/>
        </w:rPr>
        <w:t>7</w:t>
      </w:r>
      <w:r>
        <w:fldChar w:fldCharType="end"/>
      </w:r>
      <w:r>
        <w:t xml:space="preserve">. The decoder is bringing in signals from the instruction memory and breaking it up into its individual </w:t>
      </w:r>
      <w:r w:rsidR="00437E4D">
        <w:t>components</w:t>
      </w:r>
      <w:r>
        <w:t xml:space="preserve">. It uses the </w:t>
      </w:r>
      <w:proofErr w:type="spellStart"/>
      <w:r>
        <w:t>opcode</w:t>
      </w:r>
      <w:proofErr w:type="spellEnd"/>
      <w:r>
        <w:t xml:space="preserve"> and </w:t>
      </w:r>
      <w:proofErr w:type="gramStart"/>
      <w:r w:rsidR="00437E4D">
        <w:t>select</w:t>
      </w:r>
      <w:proofErr w:type="gramEnd"/>
      <w:r>
        <w:t xml:space="preserve"> line to locate the desired operation for the ALU while pointing the location for each instruction at RX and RY data locations</w:t>
      </w:r>
      <w:r w:rsidR="00437E4D">
        <w:t xml:space="preserve"> in the register.</w:t>
      </w:r>
    </w:p>
    <w:p w14:paraId="68FF0D17" w14:textId="3DFAA95B" w:rsidR="00775E34" w:rsidRDefault="00CF6EA4" w:rsidP="00775E34">
      <w:pPr>
        <w:pStyle w:val="Heading2"/>
      </w:pPr>
      <w:bookmarkStart w:id="16" w:name="_Toc373881079"/>
      <w:r>
        <w:lastRenderedPageBreak/>
        <w:t>Execute</w:t>
      </w:r>
      <w:bookmarkEnd w:id="16"/>
    </w:p>
    <w:p w14:paraId="543FDF20" w14:textId="7C814A5B" w:rsidR="00775E34" w:rsidRDefault="00775E34" w:rsidP="00775E34">
      <w:pPr>
        <w:pStyle w:val="Heading3"/>
      </w:pPr>
      <w:bookmarkStart w:id="17" w:name="_Toc373881080"/>
      <w:r>
        <w:t>Register Bank</w:t>
      </w:r>
      <w:bookmarkEnd w:id="17"/>
    </w:p>
    <w:p w14:paraId="07B60C06" w14:textId="77777777" w:rsidR="000473A0" w:rsidRDefault="000473A0" w:rsidP="000473A0">
      <w:pPr>
        <w:keepNext/>
      </w:pPr>
      <w:r>
        <w:rPr>
          <w:noProof/>
        </w:rPr>
        <w:drawing>
          <wp:inline distT="0" distB="0" distL="0" distR="0" wp14:anchorId="39C22C53" wp14:editId="692B3A4D">
            <wp:extent cx="2409825" cy="1200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09825" cy="1200150"/>
                    </a:xfrm>
                    <a:prstGeom prst="rect">
                      <a:avLst/>
                    </a:prstGeom>
                  </pic:spPr>
                </pic:pic>
              </a:graphicData>
            </a:graphic>
          </wp:inline>
        </w:drawing>
      </w:r>
      <w:r>
        <w:rPr>
          <w:noProof/>
        </w:rPr>
        <w:drawing>
          <wp:inline distT="0" distB="0" distL="0" distR="0" wp14:anchorId="3A68871F" wp14:editId="5714805C">
            <wp:extent cx="3200400" cy="1177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r="46154"/>
                    <a:stretch/>
                  </pic:blipFill>
                  <pic:spPr bwMode="auto">
                    <a:xfrm>
                      <a:off x="0" y="0"/>
                      <a:ext cx="3200400" cy="1177290"/>
                    </a:xfrm>
                    <a:prstGeom prst="rect">
                      <a:avLst/>
                    </a:prstGeom>
                    <a:ln>
                      <a:noFill/>
                    </a:ln>
                    <a:extLst>
                      <a:ext uri="{53640926-AAD7-44D8-BBD7-CCE9431645EC}">
                        <a14:shadowObscured xmlns:a14="http://schemas.microsoft.com/office/drawing/2010/main"/>
                      </a:ext>
                    </a:extLst>
                  </pic:spPr>
                </pic:pic>
              </a:graphicData>
            </a:graphic>
          </wp:inline>
        </w:drawing>
      </w:r>
    </w:p>
    <w:p w14:paraId="315FAB03" w14:textId="6AEF11D5" w:rsidR="00775E34" w:rsidRPr="00775E34" w:rsidRDefault="000473A0" w:rsidP="00443EC2">
      <w:pPr>
        <w:pStyle w:val="Caption"/>
        <w:jc w:val="center"/>
        <w:rPr>
          <w:noProof/>
        </w:rPr>
      </w:pPr>
      <w:proofErr w:type="gramStart"/>
      <w:r>
        <w:t xml:space="preserve">Figure </w:t>
      </w:r>
      <w:proofErr w:type="gramEnd"/>
      <w:r>
        <w:fldChar w:fldCharType="begin"/>
      </w:r>
      <w:r>
        <w:instrText xml:space="preserve"> SEQ Figure \* ARABIC </w:instrText>
      </w:r>
      <w:r>
        <w:fldChar w:fldCharType="separate"/>
      </w:r>
      <w:r w:rsidR="00357DBB">
        <w:rPr>
          <w:noProof/>
        </w:rPr>
        <w:t>8</w:t>
      </w:r>
      <w:r>
        <w:fldChar w:fldCharType="end"/>
      </w:r>
      <w:proofErr w:type="gramStart"/>
      <w:r>
        <w:t>.</w:t>
      </w:r>
      <w:proofErr w:type="gramEnd"/>
      <w:r>
        <w:t xml:space="preserve"> The register bank is where all of the data to be processes is stored. The register is always writing the data out to the connected lines however the read enable is only turned on when necessary.  During the write back stage a word can be written back into the register at a specified location.</w:t>
      </w:r>
    </w:p>
    <w:p w14:paraId="12486C62" w14:textId="77777777" w:rsidR="00FD5229" w:rsidRDefault="00FD5229" w:rsidP="00783B05">
      <w:pPr>
        <w:pStyle w:val="Heading3"/>
      </w:pPr>
      <w:bookmarkStart w:id="18" w:name="_Toc373881081"/>
      <w:r>
        <w:t>ALU</w:t>
      </w:r>
      <w:bookmarkEnd w:id="18"/>
    </w:p>
    <w:p w14:paraId="7D0B62B6" w14:textId="77777777" w:rsidR="004B7140" w:rsidRDefault="004B7140" w:rsidP="004B7140">
      <w:pPr>
        <w:keepNext/>
        <w:jc w:val="center"/>
      </w:pPr>
      <w:r>
        <w:rPr>
          <w:noProof/>
        </w:rPr>
        <w:drawing>
          <wp:inline distT="0" distB="0" distL="0" distR="0" wp14:anchorId="52ADBEB7" wp14:editId="4A2BD3FC">
            <wp:extent cx="5943600" cy="87541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875414"/>
                    </a:xfrm>
                    <a:prstGeom prst="rect">
                      <a:avLst/>
                    </a:prstGeom>
                  </pic:spPr>
                </pic:pic>
              </a:graphicData>
            </a:graphic>
          </wp:inline>
        </w:drawing>
      </w:r>
    </w:p>
    <w:p w14:paraId="7F72AE22" w14:textId="708BF5A9" w:rsidR="00FD5229" w:rsidRDefault="004B7140" w:rsidP="00443EC2">
      <w:pPr>
        <w:pStyle w:val="Caption"/>
        <w:jc w:val="center"/>
      </w:pPr>
      <w:proofErr w:type="gramStart"/>
      <w:r>
        <w:t xml:space="preserve">Figure </w:t>
      </w:r>
      <w:proofErr w:type="gramEnd"/>
      <w:r>
        <w:fldChar w:fldCharType="begin"/>
      </w:r>
      <w:r>
        <w:instrText xml:space="preserve"> SEQ Figure \* ARABIC </w:instrText>
      </w:r>
      <w:r>
        <w:fldChar w:fldCharType="separate"/>
      </w:r>
      <w:r w:rsidR="00357DBB">
        <w:rPr>
          <w:noProof/>
        </w:rPr>
        <w:t>9</w:t>
      </w:r>
      <w:r>
        <w:fldChar w:fldCharType="end"/>
      </w:r>
      <w:proofErr w:type="gramStart"/>
      <w:r>
        <w:t>.</w:t>
      </w:r>
      <w:proofErr w:type="gramEnd"/>
      <w:r w:rsidR="005E2E0D">
        <w:t xml:space="preserve"> </w:t>
      </w:r>
      <w:r>
        <w:t xml:space="preserve"> ALU Test bench to confirm that based on the </w:t>
      </w:r>
      <w:proofErr w:type="spellStart"/>
      <w:r>
        <w:t>opcode</w:t>
      </w:r>
      <w:proofErr w:type="spellEnd"/>
      <w:r>
        <w:t xml:space="preserve"> and select lines the proper operation will be </w:t>
      </w:r>
      <w:r w:rsidR="00175157">
        <w:t>performed</w:t>
      </w:r>
      <w:r>
        <w:t>.</w:t>
      </w:r>
    </w:p>
    <w:p w14:paraId="445C5A24" w14:textId="77777777" w:rsidR="00443EC2" w:rsidRPr="00443EC2" w:rsidRDefault="00443EC2" w:rsidP="00443EC2"/>
    <w:p w14:paraId="6D8F59F1" w14:textId="77777777" w:rsidR="00CF6EA4" w:rsidRPr="00CF6EA4" w:rsidRDefault="00CF6EA4" w:rsidP="00CF6EA4">
      <w:pPr>
        <w:pStyle w:val="Heading2"/>
      </w:pPr>
      <w:bookmarkStart w:id="19" w:name="_Toc373881082"/>
      <w:r>
        <w:t>Writeback</w:t>
      </w:r>
      <w:bookmarkEnd w:id="19"/>
    </w:p>
    <w:p w14:paraId="2F7A5BAD" w14:textId="77777777" w:rsidR="00FD5229" w:rsidRDefault="00FD5229" w:rsidP="00783B05">
      <w:pPr>
        <w:pStyle w:val="Heading3"/>
      </w:pPr>
      <w:bookmarkStart w:id="20" w:name="_Toc373881083"/>
      <w:r>
        <w:t>Data Memory</w:t>
      </w:r>
      <w:bookmarkEnd w:id="20"/>
    </w:p>
    <w:p w14:paraId="174CC69A" w14:textId="77777777" w:rsidR="004B7140" w:rsidRDefault="004B7140" w:rsidP="004B7140">
      <w:pPr>
        <w:keepNext/>
        <w:jc w:val="center"/>
      </w:pPr>
      <w:r>
        <w:rPr>
          <w:noProof/>
        </w:rPr>
        <w:drawing>
          <wp:inline distT="0" distB="0" distL="0" distR="0" wp14:anchorId="3614EDA2" wp14:editId="5BED2203">
            <wp:extent cx="565785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57850" cy="771525"/>
                    </a:xfrm>
                    <a:prstGeom prst="rect">
                      <a:avLst/>
                    </a:prstGeom>
                  </pic:spPr>
                </pic:pic>
              </a:graphicData>
            </a:graphic>
          </wp:inline>
        </w:drawing>
      </w:r>
    </w:p>
    <w:p w14:paraId="0A550EE0" w14:textId="04ECC990" w:rsidR="004B7140" w:rsidRDefault="004B7140" w:rsidP="004B7140">
      <w:pPr>
        <w:pStyle w:val="Caption"/>
        <w:jc w:val="center"/>
        <w:rPr>
          <w:noProof/>
        </w:rPr>
      </w:pPr>
      <w:proofErr w:type="gramStart"/>
      <w:r>
        <w:t xml:space="preserve">Figure </w:t>
      </w:r>
      <w:proofErr w:type="gramEnd"/>
      <w:r>
        <w:fldChar w:fldCharType="begin"/>
      </w:r>
      <w:r>
        <w:instrText xml:space="preserve"> SEQ Figure \* ARABIC </w:instrText>
      </w:r>
      <w:r>
        <w:fldChar w:fldCharType="separate"/>
      </w:r>
      <w:r w:rsidR="00357DBB">
        <w:rPr>
          <w:noProof/>
        </w:rPr>
        <w:t>10</w:t>
      </w:r>
      <w:r>
        <w:fldChar w:fldCharType="end"/>
      </w:r>
      <w:proofErr w:type="gramStart"/>
      <w:r>
        <w:t>.</w:t>
      </w:r>
      <w:proofErr w:type="gramEnd"/>
      <w:r w:rsidR="005E2E0D">
        <w:t xml:space="preserve"> </w:t>
      </w:r>
      <w:r>
        <w:t xml:space="preserve"> Results of Data memory test with testing of </w:t>
      </w:r>
      <w:proofErr w:type="spellStart"/>
      <w:r w:rsidR="005E2E0D">
        <w:t>opcodes</w:t>
      </w:r>
      <w:proofErr w:type="spellEnd"/>
      <w:r w:rsidR="005E2E0D">
        <w:t xml:space="preserve"> </w:t>
      </w:r>
      <w:r w:rsidR="005E2E0D">
        <w:rPr>
          <w:noProof/>
        </w:rPr>
        <w:t>1001</w:t>
      </w:r>
      <w:r>
        <w:rPr>
          <w:noProof/>
        </w:rPr>
        <w:t xml:space="preserve"> and 1011 for store word and 1000 and 1010 for load instructions.</w:t>
      </w:r>
    </w:p>
    <w:p w14:paraId="4ED12A49" w14:textId="7E262A54" w:rsidR="00C37730" w:rsidRDefault="00C37730" w:rsidP="00C37730">
      <w:r>
        <w:t>For most of the stages there was at least one mux used. Due to the simplicity of the mux and its operation a basic mux test bench code will be used to show the functionality of the component. The location of each mux and its connected signals can be seen in the data flow diagram for each stage.</w:t>
      </w:r>
    </w:p>
    <w:p w14:paraId="06BC5F8F" w14:textId="77777777" w:rsidR="00B85E43" w:rsidRDefault="00B85E43" w:rsidP="00B85E43">
      <w:pPr>
        <w:keepNext/>
        <w:jc w:val="center"/>
      </w:pPr>
      <w:r>
        <w:rPr>
          <w:noProof/>
        </w:rPr>
        <w:drawing>
          <wp:inline distT="0" distB="0" distL="0" distR="0" wp14:anchorId="1EE1A729" wp14:editId="51D69581">
            <wp:extent cx="449580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95800" cy="695325"/>
                    </a:xfrm>
                    <a:prstGeom prst="rect">
                      <a:avLst/>
                    </a:prstGeom>
                  </pic:spPr>
                </pic:pic>
              </a:graphicData>
            </a:graphic>
          </wp:inline>
        </w:drawing>
      </w:r>
    </w:p>
    <w:p w14:paraId="39FB9CF5" w14:textId="0417E879" w:rsidR="00EA4ED9" w:rsidRDefault="00B85E43" w:rsidP="00443EC2">
      <w:pPr>
        <w:pStyle w:val="Caption"/>
        <w:jc w:val="center"/>
      </w:pPr>
      <w:proofErr w:type="gramStart"/>
      <w:r>
        <w:t xml:space="preserve">Figure </w:t>
      </w:r>
      <w:r>
        <w:fldChar w:fldCharType="begin"/>
      </w:r>
      <w:r>
        <w:instrText xml:space="preserve"> SEQ Figure \* ARABIC </w:instrText>
      </w:r>
      <w:r>
        <w:fldChar w:fldCharType="separate"/>
      </w:r>
      <w:r w:rsidR="00357DBB">
        <w:rPr>
          <w:noProof/>
        </w:rPr>
        <w:t>11</w:t>
      </w:r>
      <w:r>
        <w:fldChar w:fldCharType="end"/>
      </w:r>
      <w:r>
        <w:t>.</w:t>
      </w:r>
      <w:proofErr w:type="gramEnd"/>
      <w:r>
        <w:t xml:space="preserve"> When the select line is at 0 the input from A will be passed through the mux to the next component. </w:t>
      </w:r>
      <w:proofErr w:type="gramStart"/>
      <w:r>
        <w:t>If the select line is changed to one the new output of the mux will be from input B.</w:t>
      </w:r>
      <w:proofErr w:type="gramEnd"/>
    </w:p>
    <w:p w14:paraId="4CF8751D" w14:textId="70BC846F" w:rsidR="00AE70AF" w:rsidRPr="00AE70AF" w:rsidRDefault="00967CEF" w:rsidP="005C25EB">
      <w:pPr>
        <w:pStyle w:val="Heading1"/>
      </w:pPr>
      <w:bookmarkStart w:id="21" w:name="_Toc373881084"/>
      <w:r>
        <w:lastRenderedPageBreak/>
        <w:t>Pipelining</w:t>
      </w:r>
      <w:bookmarkEnd w:id="21"/>
    </w:p>
    <w:p w14:paraId="01E0D7D2" w14:textId="5CFAEF9E" w:rsidR="00967CEF" w:rsidRPr="00443EC2" w:rsidRDefault="005E0290" w:rsidP="00967CEF">
      <w:pPr>
        <w:rPr>
          <w:szCs w:val="20"/>
        </w:rPr>
      </w:pPr>
      <w:r w:rsidRPr="00443EC2">
        <w:rPr>
          <w:szCs w:val="20"/>
        </w:rPr>
        <w:t xml:space="preserve">After successful verification of all components in the </w:t>
      </w:r>
      <w:r w:rsidR="00ED4308" w:rsidRPr="00443EC2">
        <w:rPr>
          <w:szCs w:val="20"/>
        </w:rPr>
        <w:t>different stages pipeline registers can be inserted to achieve a</w:t>
      </w:r>
      <w:r w:rsidR="008A12CF" w:rsidRPr="00443EC2">
        <w:rPr>
          <w:szCs w:val="20"/>
        </w:rPr>
        <w:t>n</w:t>
      </w:r>
      <w:r w:rsidR="00ED4308" w:rsidRPr="00443EC2">
        <w:rPr>
          <w:szCs w:val="20"/>
        </w:rPr>
        <w:t xml:space="preserve"> </w:t>
      </w:r>
      <w:r w:rsidR="008A12CF" w:rsidRPr="00443EC2">
        <w:rPr>
          <w:szCs w:val="20"/>
        </w:rPr>
        <w:t>increased</w:t>
      </w:r>
      <w:r w:rsidR="00ED4308" w:rsidRPr="00443EC2">
        <w:rPr>
          <w:szCs w:val="20"/>
        </w:rPr>
        <w:t xml:space="preserve"> throughput</w:t>
      </w:r>
      <w:r w:rsidR="008A12CF" w:rsidRPr="00443EC2">
        <w:rPr>
          <w:szCs w:val="20"/>
        </w:rPr>
        <w:t xml:space="preserve"> of the system. A pipelined processor increases the efficiency of the given resources and allows for more data to be processed once the initial execution time is overcome.  The pipelined registers are placed between each stage and carry in the outputs of the previous stage and use them as inputs to the next</w:t>
      </w:r>
      <w:r w:rsidR="008F01F0" w:rsidRPr="00443EC2">
        <w:rPr>
          <w:szCs w:val="20"/>
        </w:rPr>
        <w:t>, this implementation allows for multiple instructions to be inside of the processor at once</w:t>
      </w:r>
      <w:r w:rsidR="008A12CF" w:rsidRPr="00443EC2">
        <w:rPr>
          <w:szCs w:val="20"/>
        </w:rPr>
        <w:t>. Th</w:t>
      </w:r>
      <w:r w:rsidR="008F01F0" w:rsidRPr="00443EC2">
        <w:rPr>
          <w:szCs w:val="20"/>
        </w:rPr>
        <w:t>ese</w:t>
      </w:r>
      <w:r w:rsidR="008A12CF" w:rsidRPr="00443EC2">
        <w:rPr>
          <w:szCs w:val="20"/>
        </w:rPr>
        <w:t xml:space="preserve"> operation</w:t>
      </w:r>
      <w:r w:rsidR="008F01F0" w:rsidRPr="00443EC2">
        <w:rPr>
          <w:szCs w:val="20"/>
        </w:rPr>
        <w:t>s are</w:t>
      </w:r>
      <w:r w:rsidR="008A12CF" w:rsidRPr="00443EC2">
        <w:rPr>
          <w:szCs w:val="20"/>
        </w:rPr>
        <w:t xml:space="preserve"> all delayed by a specified amount of time to allow for the writeback operation to occur and the next values to pass through accordingly. </w:t>
      </w:r>
      <w:r w:rsidR="00357DBB" w:rsidRPr="00443EC2">
        <w:rPr>
          <w:szCs w:val="20"/>
        </w:rPr>
        <w:t>In the case of our pipeline implementation it was found to have a three second delay in each pipeline register to allow each instruction to pass through with enough time for execution.</w:t>
      </w:r>
    </w:p>
    <w:p w14:paraId="1ECB6D6D" w14:textId="77777777" w:rsidR="00E33672" w:rsidRDefault="00E33672" w:rsidP="00E33672">
      <w:pPr>
        <w:keepNext/>
      </w:pPr>
      <w:r>
        <w:rPr>
          <w:noProof/>
        </w:rPr>
        <w:drawing>
          <wp:inline distT="0" distB="0" distL="0" distR="0" wp14:anchorId="6295A4EA" wp14:editId="4205A595">
            <wp:extent cx="5943600" cy="145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56055"/>
                    </a:xfrm>
                    <a:prstGeom prst="rect">
                      <a:avLst/>
                    </a:prstGeom>
                  </pic:spPr>
                </pic:pic>
              </a:graphicData>
            </a:graphic>
          </wp:inline>
        </w:drawing>
      </w:r>
    </w:p>
    <w:p w14:paraId="67DFDBB1" w14:textId="66C5E1ED" w:rsidR="00E33672" w:rsidRDefault="00E33672" w:rsidP="00E33672">
      <w:pPr>
        <w:pStyle w:val="Caption"/>
        <w:jc w:val="center"/>
      </w:pPr>
      <w:proofErr w:type="gramStart"/>
      <w:r>
        <w:t xml:space="preserve">Figure </w:t>
      </w:r>
      <w:r>
        <w:fldChar w:fldCharType="begin"/>
      </w:r>
      <w:r>
        <w:instrText xml:space="preserve"> SEQ Figure \* ARABIC </w:instrText>
      </w:r>
      <w:r>
        <w:fldChar w:fldCharType="separate"/>
      </w:r>
      <w:r w:rsidR="00357DBB">
        <w:rPr>
          <w:noProof/>
        </w:rPr>
        <w:t>12</w:t>
      </w:r>
      <w:r>
        <w:fldChar w:fldCharType="end"/>
      </w:r>
      <w:r>
        <w:t>.</w:t>
      </w:r>
      <w:proofErr w:type="gramEnd"/>
      <w:r>
        <w:t xml:space="preserve"> Pipeline register placed between the instruction fetch and </w:t>
      </w:r>
      <w:proofErr w:type="gramStart"/>
      <w:r>
        <w:t>instruction decode</w:t>
      </w:r>
      <w:proofErr w:type="gramEnd"/>
      <w:r>
        <w:t xml:space="preserve"> stages. The placement of this register brings in values from the fetch stage and passes to the input of the decode stage. The initial values as shown in the figure pass through the register immediately and then are delayed by one clock cycle after the change on the input in the remaining cycles.</w:t>
      </w:r>
    </w:p>
    <w:p w14:paraId="3EB3DDB6" w14:textId="4FE0170A" w:rsidR="008F01F0" w:rsidRPr="00443EC2" w:rsidRDefault="008F01F0" w:rsidP="008F01F0">
      <w:pPr>
        <w:rPr>
          <w:szCs w:val="20"/>
        </w:rPr>
      </w:pPr>
      <w:r w:rsidRPr="00443EC2">
        <w:rPr>
          <w:szCs w:val="20"/>
        </w:rPr>
        <w:t xml:space="preserve">Similarly the values for the </w:t>
      </w:r>
      <w:r w:rsidR="00DA2D1F" w:rsidRPr="00443EC2">
        <w:rPr>
          <w:szCs w:val="20"/>
        </w:rPr>
        <w:t xml:space="preserve">Instruction decode/Execute pipeline stage can be seen below. </w:t>
      </w:r>
    </w:p>
    <w:p w14:paraId="3CB3EDDE" w14:textId="50793310" w:rsidR="00DA2D1F" w:rsidRDefault="00443EC2" w:rsidP="00DA2D1F">
      <w:pPr>
        <w:keepNext/>
        <w:jc w:val="center"/>
      </w:pPr>
      <w:r>
        <w:rPr>
          <w:noProof/>
        </w:rPr>
        <w:drawing>
          <wp:anchor distT="0" distB="0" distL="114300" distR="114300" simplePos="0" relativeHeight="251678720" behindDoc="0" locked="0" layoutInCell="1" allowOverlap="1" wp14:anchorId="6E97AE9B" wp14:editId="29C97EE1">
            <wp:simplePos x="0" y="0"/>
            <wp:positionH relativeFrom="column">
              <wp:posOffset>95250</wp:posOffset>
            </wp:positionH>
            <wp:positionV relativeFrom="paragraph">
              <wp:posOffset>57150</wp:posOffset>
            </wp:positionV>
            <wp:extent cx="5379720" cy="365125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379720" cy="3651250"/>
                    </a:xfrm>
                    <a:prstGeom prst="rect">
                      <a:avLst/>
                    </a:prstGeom>
                  </pic:spPr>
                </pic:pic>
              </a:graphicData>
            </a:graphic>
            <wp14:sizeRelH relativeFrom="page">
              <wp14:pctWidth>0</wp14:pctWidth>
            </wp14:sizeRelH>
            <wp14:sizeRelV relativeFrom="page">
              <wp14:pctHeight>0</wp14:pctHeight>
            </wp14:sizeRelV>
          </wp:anchor>
        </w:drawing>
      </w:r>
    </w:p>
    <w:p w14:paraId="6B6F141A" w14:textId="77777777" w:rsidR="00443EC2" w:rsidRDefault="00443EC2" w:rsidP="00DA2D1F">
      <w:pPr>
        <w:pStyle w:val="Caption"/>
        <w:jc w:val="center"/>
      </w:pPr>
    </w:p>
    <w:p w14:paraId="1F632395" w14:textId="77777777" w:rsidR="00443EC2" w:rsidRDefault="00443EC2" w:rsidP="00DA2D1F">
      <w:pPr>
        <w:pStyle w:val="Caption"/>
        <w:jc w:val="center"/>
      </w:pPr>
    </w:p>
    <w:p w14:paraId="3958C174" w14:textId="77777777" w:rsidR="00443EC2" w:rsidRDefault="00443EC2" w:rsidP="00DA2D1F">
      <w:pPr>
        <w:pStyle w:val="Caption"/>
        <w:jc w:val="center"/>
      </w:pPr>
    </w:p>
    <w:p w14:paraId="1D024D12" w14:textId="77777777" w:rsidR="00443EC2" w:rsidRDefault="00443EC2" w:rsidP="00DA2D1F">
      <w:pPr>
        <w:pStyle w:val="Caption"/>
        <w:jc w:val="center"/>
      </w:pPr>
    </w:p>
    <w:p w14:paraId="7C535B6A" w14:textId="77777777" w:rsidR="00443EC2" w:rsidRDefault="00443EC2" w:rsidP="00DA2D1F">
      <w:pPr>
        <w:pStyle w:val="Caption"/>
        <w:jc w:val="center"/>
      </w:pPr>
    </w:p>
    <w:p w14:paraId="24E6F456" w14:textId="77777777" w:rsidR="00443EC2" w:rsidRDefault="00443EC2" w:rsidP="00DA2D1F">
      <w:pPr>
        <w:pStyle w:val="Caption"/>
        <w:jc w:val="center"/>
      </w:pPr>
    </w:p>
    <w:p w14:paraId="4B384043" w14:textId="77777777" w:rsidR="00443EC2" w:rsidRDefault="00443EC2" w:rsidP="00DA2D1F">
      <w:pPr>
        <w:pStyle w:val="Caption"/>
        <w:jc w:val="center"/>
      </w:pPr>
    </w:p>
    <w:p w14:paraId="48062CF2" w14:textId="77777777" w:rsidR="00443EC2" w:rsidRDefault="00443EC2" w:rsidP="00DA2D1F">
      <w:pPr>
        <w:pStyle w:val="Caption"/>
        <w:jc w:val="center"/>
      </w:pPr>
    </w:p>
    <w:p w14:paraId="2FF71B41" w14:textId="77777777" w:rsidR="00443EC2" w:rsidRDefault="00443EC2" w:rsidP="00DA2D1F">
      <w:pPr>
        <w:pStyle w:val="Caption"/>
        <w:jc w:val="center"/>
      </w:pPr>
    </w:p>
    <w:p w14:paraId="35DD5033" w14:textId="77777777" w:rsidR="00443EC2" w:rsidRDefault="00443EC2" w:rsidP="00DA2D1F">
      <w:pPr>
        <w:pStyle w:val="Caption"/>
        <w:jc w:val="center"/>
      </w:pPr>
    </w:p>
    <w:p w14:paraId="065A883A" w14:textId="77777777" w:rsidR="00443EC2" w:rsidRDefault="00443EC2" w:rsidP="00DA2D1F">
      <w:pPr>
        <w:pStyle w:val="Caption"/>
        <w:jc w:val="center"/>
      </w:pPr>
    </w:p>
    <w:p w14:paraId="5A28C86C" w14:textId="77777777" w:rsidR="00443EC2" w:rsidRDefault="00443EC2" w:rsidP="00DA2D1F">
      <w:pPr>
        <w:pStyle w:val="Caption"/>
        <w:jc w:val="center"/>
      </w:pPr>
    </w:p>
    <w:p w14:paraId="101AE0E9" w14:textId="32153B68" w:rsidR="00355E19" w:rsidRDefault="00DA2D1F" w:rsidP="00443EC2">
      <w:pPr>
        <w:pStyle w:val="Caption"/>
        <w:jc w:val="center"/>
      </w:pPr>
      <w:proofErr w:type="gramStart"/>
      <w:r>
        <w:t xml:space="preserve">Figure </w:t>
      </w:r>
      <w:r>
        <w:fldChar w:fldCharType="begin"/>
      </w:r>
      <w:r>
        <w:instrText xml:space="preserve"> SEQ Figure \* ARABIC </w:instrText>
      </w:r>
      <w:r>
        <w:fldChar w:fldCharType="separate"/>
      </w:r>
      <w:r w:rsidR="00357DBB">
        <w:rPr>
          <w:noProof/>
        </w:rPr>
        <w:t>13</w:t>
      </w:r>
      <w:r>
        <w:fldChar w:fldCharType="end"/>
      </w:r>
      <w:r>
        <w:t>.</w:t>
      </w:r>
      <w:proofErr w:type="gramEnd"/>
      <w:r>
        <w:t xml:space="preserve"> The secondary pipeline register stage using the clock to </w:t>
      </w:r>
      <w:r w:rsidR="00355E19">
        <w:t>separate</w:t>
      </w:r>
      <w:r>
        <w:t xml:space="preserve"> the output form the decode stage into the input </w:t>
      </w:r>
      <w:r w:rsidR="00355E19">
        <w:t>of the execute stage. This operation is based on the rising clock edge and the values can be seen propagating throughout the register as expected.</w:t>
      </w:r>
    </w:p>
    <w:p w14:paraId="723312B9" w14:textId="3371AFF3" w:rsidR="00355E19" w:rsidRDefault="00A75AB1" w:rsidP="00355E19">
      <w:r>
        <w:t xml:space="preserve">Lastly, the </w:t>
      </w:r>
      <w:r w:rsidR="00357DBB">
        <w:t xml:space="preserve">third pipeline register was placed between the Execute and </w:t>
      </w:r>
      <w:proofErr w:type="spellStart"/>
      <w:r w:rsidR="00357DBB">
        <w:t>Writeback</w:t>
      </w:r>
      <w:proofErr w:type="spellEnd"/>
      <w:r w:rsidR="00357DBB">
        <w:t xml:space="preserve"> stages.</w:t>
      </w:r>
    </w:p>
    <w:p w14:paraId="4260C4FB" w14:textId="77777777" w:rsidR="00357DBB" w:rsidRDefault="00357DBB" w:rsidP="00357DBB">
      <w:pPr>
        <w:keepNext/>
        <w:jc w:val="center"/>
      </w:pPr>
      <w:r>
        <w:rPr>
          <w:noProof/>
        </w:rPr>
        <w:drawing>
          <wp:inline distT="0" distB="0" distL="0" distR="0" wp14:anchorId="6F31326F" wp14:editId="4D68C1BD">
            <wp:extent cx="5181600"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81600" cy="2305050"/>
                    </a:xfrm>
                    <a:prstGeom prst="rect">
                      <a:avLst/>
                    </a:prstGeom>
                  </pic:spPr>
                </pic:pic>
              </a:graphicData>
            </a:graphic>
          </wp:inline>
        </w:drawing>
      </w:r>
    </w:p>
    <w:p w14:paraId="76C496BE" w14:textId="3D2C9E68" w:rsidR="00357DBB" w:rsidRDefault="00357DBB" w:rsidP="00357DBB">
      <w:pPr>
        <w:pStyle w:val="Caption"/>
        <w:jc w:val="center"/>
      </w:pPr>
      <w:proofErr w:type="gramStart"/>
      <w:r>
        <w:t xml:space="preserve">Figure </w:t>
      </w:r>
      <w:r>
        <w:fldChar w:fldCharType="begin"/>
      </w:r>
      <w:r>
        <w:instrText xml:space="preserve"> SEQ Figure \* ARABIC </w:instrText>
      </w:r>
      <w:r>
        <w:fldChar w:fldCharType="separate"/>
      </w:r>
      <w:r>
        <w:rPr>
          <w:noProof/>
        </w:rPr>
        <w:t>14</w:t>
      </w:r>
      <w:r>
        <w:fldChar w:fldCharType="end"/>
      </w:r>
      <w:r>
        <w:t>.</w:t>
      </w:r>
      <w:proofErr w:type="gramEnd"/>
      <w:r>
        <w:t xml:space="preserve"> </w:t>
      </w:r>
      <w:proofErr w:type="gramStart"/>
      <w:r w:rsidR="00772055">
        <w:t>Pipeline register</w:t>
      </w:r>
      <w:proofErr w:type="gramEnd"/>
      <w:r>
        <w:t xml:space="preserve"> in between the Execute and Write back stages. This data is delayed by the register and then passed to the corresponding ports in the write back stage.</w:t>
      </w:r>
    </w:p>
    <w:p w14:paraId="687D8C06" w14:textId="6BAB8534" w:rsidR="00357DBB" w:rsidRPr="00355E19" w:rsidRDefault="00772055" w:rsidP="00355E19">
      <w:r>
        <w:t xml:space="preserve">The sometimes </w:t>
      </w:r>
      <w:r w:rsidR="0060522B">
        <w:t>common</w:t>
      </w:r>
      <w:r>
        <w:t xml:space="preserve"> fourth pipeline register</w:t>
      </w:r>
      <w:r w:rsidR="0060522B">
        <w:t>, in between the writeback stage and the instruction fetch stage</w:t>
      </w:r>
      <w:r>
        <w:t xml:space="preserve"> was not assumed for our design. During implementation of the datapath and controller it was found to be unnecessary and ultimately caused catastrophic timing errors implementation was attempted.</w:t>
      </w:r>
      <w:r w:rsidR="00460156">
        <w:t xml:space="preserve"> All assumptions, ports, and signal names can be viewed in the provided diagrams as well as in the matching VHDL code.</w:t>
      </w:r>
    </w:p>
    <w:p w14:paraId="11D6FB11" w14:textId="01EE93CC" w:rsidR="000F5CB5" w:rsidRDefault="00967CEF" w:rsidP="000D4E7D">
      <w:pPr>
        <w:pStyle w:val="Heading1"/>
      </w:pPr>
      <w:bookmarkStart w:id="22" w:name="_Toc373881085"/>
      <w:r>
        <w:t>Conclusion</w:t>
      </w:r>
      <w:bookmarkEnd w:id="22"/>
    </w:p>
    <w:p w14:paraId="4A00ED5F" w14:textId="52512118" w:rsidR="000D4E7D" w:rsidRPr="000D4E7D" w:rsidRDefault="000D4E7D" w:rsidP="0038246B">
      <w:r>
        <w:t xml:space="preserve">The project began with the given instruction set for a RISC processor and expected components and functionality. Armed with this information the group used the given data flow diagram in the project outline as a starting point. After </w:t>
      </w:r>
      <w:r w:rsidR="006F0783">
        <w:t xml:space="preserve">research and failed attempts at implementing the supplied dataflow a custom processor flow was created. Each component was built and thoroughly tested before </w:t>
      </w:r>
      <w:r w:rsidR="00443EC2">
        <w:t>implementation in the stages and eventually the pipeline. This method of building verified the working of the processor and ensured there would be no unforeseen problems. Overall the building and testing process took much longer than allotted for and the due dates created a bottleneck for the completion of the project. In result of this issue we were unable to fully implement the interrupt handler and scratch pad. If time allowed the desired final product would include not only a fully working interrupt handler and data hazard management system, but also an attempt to increase the throughput of the existing</w:t>
      </w:r>
      <w:r w:rsidR="0038246B">
        <w:t xml:space="preserve"> system would be made.</w:t>
      </w:r>
    </w:p>
    <w:p w14:paraId="7E1DF113" w14:textId="09B00004" w:rsidR="00EA4ED9" w:rsidRDefault="00EA4ED9" w:rsidP="00EA4ED9">
      <w:pPr>
        <w:pStyle w:val="NoSpacing"/>
      </w:pPr>
    </w:p>
    <w:p w14:paraId="5DB6734A" w14:textId="77777777" w:rsidR="00EA4ED9" w:rsidRDefault="00EA4ED9" w:rsidP="00EA4ED9">
      <w:pPr>
        <w:pStyle w:val="NoSpacing"/>
      </w:pPr>
    </w:p>
    <w:bookmarkStart w:id="23" w:name="_Toc373881086" w:displacedByCustomXml="next"/>
    <w:sdt>
      <w:sdtPr>
        <w:rPr>
          <w:rFonts w:asciiTheme="minorHAnsi" w:eastAsiaTheme="minorHAnsi" w:hAnsiTheme="minorHAnsi" w:cstheme="minorBidi"/>
          <w:b w:val="0"/>
          <w:bCs w:val="0"/>
          <w:color w:val="auto"/>
          <w:sz w:val="22"/>
          <w:szCs w:val="22"/>
        </w:rPr>
        <w:id w:val="-188230273"/>
        <w:docPartObj>
          <w:docPartGallery w:val="Bibliographies"/>
          <w:docPartUnique/>
        </w:docPartObj>
      </w:sdtPr>
      <w:sdtContent>
        <w:p w14:paraId="3B71D4CB" w14:textId="77777777" w:rsidR="00967CEF" w:rsidRDefault="00967CEF">
          <w:pPr>
            <w:pStyle w:val="Heading1"/>
          </w:pPr>
          <w:r>
            <w:t>Works Cited</w:t>
          </w:r>
          <w:bookmarkEnd w:id="23"/>
        </w:p>
        <w:p w14:paraId="19879315" w14:textId="77777777" w:rsidR="005E0290" w:rsidRDefault="005E0290" w:rsidP="005E0290">
          <w:pPr>
            <w:pStyle w:val="NoSpacing"/>
          </w:pPr>
          <w:r>
            <w:t>Front Cover picture</w:t>
          </w:r>
        </w:p>
        <w:p w14:paraId="01223AF0" w14:textId="77777777" w:rsidR="005E0290" w:rsidRDefault="005E0290" w:rsidP="005E0290">
          <w:pPr>
            <w:pStyle w:val="NoSpacing"/>
            <w:ind w:firstLine="720"/>
          </w:pPr>
          <w:hyperlink r:id="rId46" w:history="1">
            <w:r w:rsidRPr="00F646CE">
              <w:rPr>
                <w:rStyle w:val="Hyperlink"/>
              </w:rPr>
              <w:t>http://www.electronic-engineering.ch/study/silverbird/silverbird_chip.jpg</w:t>
            </w:r>
          </w:hyperlink>
        </w:p>
        <w:p w14:paraId="193BC668" w14:textId="77777777" w:rsidR="005E0290" w:rsidRDefault="005E0290" w:rsidP="005E0290">
          <w:pPr>
            <w:pStyle w:val="NoSpacing"/>
            <w:ind w:firstLine="720"/>
          </w:pPr>
          <w:proofErr w:type="gramStart"/>
          <w:r>
            <w:t>or</w:t>
          </w:r>
          <w:proofErr w:type="gramEnd"/>
          <w:r>
            <w:t xml:space="preserve"> </w:t>
          </w:r>
          <w:hyperlink r:id="rId47" w:history="1">
            <w:r>
              <w:rPr>
                <w:rStyle w:val="Hyperlink"/>
              </w:rPr>
              <w:t>http://www.electronic-engineering.ch/study/silverbird/silverbird.html</w:t>
            </w:r>
          </w:hyperlink>
        </w:p>
        <w:p w14:paraId="2537469F" w14:textId="77777777" w:rsidR="005E0290" w:rsidRDefault="005E0290" w:rsidP="005E0290">
          <w:pPr>
            <w:pStyle w:val="NoSpacing"/>
          </w:pPr>
          <w:r>
            <w:t>RISC Architecture</w:t>
          </w:r>
        </w:p>
        <w:p w14:paraId="549D01A3" w14:textId="77777777" w:rsidR="005E0290" w:rsidRDefault="005E0290" w:rsidP="005E0290">
          <w:pPr>
            <w:pStyle w:val="NoSpacing"/>
            <w:ind w:firstLine="720"/>
          </w:pPr>
          <w:hyperlink r:id="rId48" w:history="1">
            <w:r>
              <w:rPr>
                <w:rStyle w:val="Hyperlink"/>
              </w:rPr>
              <w:t>http://www-cs-faculty.stanford.edu/~eroberts/courses/soco/projects/risc/whatis/index.html</w:t>
            </w:r>
          </w:hyperlink>
        </w:p>
        <w:p w14:paraId="18FD53B4" w14:textId="118795B9" w:rsidR="00967CEF" w:rsidRDefault="0060522B"/>
      </w:sdtContent>
    </w:sdt>
    <w:p w14:paraId="4980DFB4" w14:textId="77777777" w:rsidR="00B33A46" w:rsidRDefault="00B33A46" w:rsidP="00EA4ED9">
      <w:pPr>
        <w:pStyle w:val="NoSpacing"/>
      </w:pPr>
    </w:p>
    <w:sectPr w:rsidR="00B33A46" w:rsidSect="007A7335">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ED482" w14:textId="77777777" w:rsidR="00AC057F" w:rsidRDefault="00AC057F" w:rsidP="00AC057F">
      <w:pPr>
        <w:spacing w:after="0" w:line="240" w:lineRule="auto"/>
      </w:pPr>
      <w:r>
        <w:separator/>
      </w:r>
    </w:p>
  </w:endnote>
  <w:endnote w:type="continuationSeparator" w:id="0">
    <w:p w14:paraId="2BD601C8" w14:textId="77777777" w:rsidR="00AC057F" w:rsidRDefault="00AC057F" w:rsidP="00AC0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0F998" w14:textId="105D7588" w:rsidR="00AC057F" w:rsidRDefault="00AC057F" w:rsidP="00AC057F">
    <w:pPr>
      <w:pStyle w:val="NoSpacing"/>
    </w:pPr>
    <w:r>
      <w:t>**</w:t>
    </w:r>
    <w:r>
      <w:t>All VHDL files as well as a full size scalable PDF of the processor dataflow</w:t>
    </w:r>
    <w:r>
      <w:t xml:space="preserve"> are located along with this report from the .ZIP file.</w:t>
    </w:r>
    <w:r w:rsidR="00A04096">
      <w:t>**</w:t>
    </w:r>
  </w:p>
  <w:p w14:paraId="1AD3B157" w14:textId="77777777" w:rsidR="00AC057F" w:rsidRDefault="00AC05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079EA4" w14:textId="77777777" w:rsidR="00AC057F" w:rsidRDefault="00AC057F" w:rsidP="00AC057F">
      <w:pPr>
        <w:spacing w:after="0" w:line="240" w:lineRule="auto"/>
      </w:pPr>
      <w:r>
        <w:separator/>
      </w:r>
    </w:p>
  </w:footnote>
  <w:footnote w:type="continuationSeparator" w:id="0">
    <w:p w14:paraId="33B34193" w14:textId="77777777" w:rsidR="00AC057F" w:rsidRDefault="00AC057F" w:rsidP="00AC05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8A441A"/>
    <w:multiLevelType w:val="hybridMultilevel"/>
    <w:tmpl w:val="9BA80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335"/>
    <w:rsid w:val="000473A0"/>
    <w:rsid w:val="000D4E7D"/>
    <w:rsid w:val="000E3B8F"/>
    <w:rsid w:val="000F5CB5"/>
    <w:rsid w:val="00115D91"/>
    <w:rsid w:val="001416A2"/>
    <w:rsid w:val="00175157"/>
    <w:rsid w:val="001857CC"/>
    <w:rsid w:val="00206C6A"/>
    <w:rsid w:val="00225E46"/>
    <w:rsid w:val="00252D15"/>
    <w:rsid w:val="002D52FF"/>
    <w:rsid w:val="00346E0C"/>
    <w:rsid w:val="00355E19"/>
    <w:rsid w:val="00357DBB"/>
    <w:rsid w:val="0038246B"/>
    <w:rsid w:val="003A7679"/>
    <w:rsid w:val="003E45CE"/>
    <w:rsid w:val="00437E4D"/>
    <w:rsid w:val="00443EC2"/>
    <w:rsid w:val="00460156"/>
    <w:rsid w:val="00463F57"/>
    <w:rsid w:val="00487608"/>
    <w:rsid w:val="004938D1"/>
    <w:rsid w:val="00493C24"/>
    <w:rsid w:val="004B7140"/>
    <w:rsid w:val="005C25EB"/>
    <w:rsid w:val="005E0290"/>
    <w:rsid w:val="005E2E0D"/>
    <w:rsid w:val="005E6187"/>
    <w:rsid w:val="00600B82"/>
    <w:rsid w:val="0060522B"/>
    <w:rsid w:val="006F0783"/>
    <w:rsid w:val="007064D0"/>
    <w:rsid w:val="00710C19"/>
    <w:rsid w:val="00746799"/>
    <w:rsid w:val="00772055"/>
    <w:rsid w:val="00775E34"/>
    <w:rsid w:val="00783B05"/>
    <w:rsid w:val="007A7335"/>
    <w:rsid w:val="007F6C60"/>
    <w:rsid w:val="00827DD8"/>
    <w:rsid w:val="008A12CF"/>
    <w:rsid w:val="008D53F4"/>
    <w:rsid w:val="008F01F0"/>
    <w:rsid w:val="00901DF6"/>
    <w:rsid w:val="0094110B"/>
    <w:rsid w:val="00967CEF"/>
    <w:rsid w:val="009E2228"/>
    <w:rsid w:val="00A04096"/>
    <w:rsid w:val="00A11016"/>
    <w:rsid w:val="00A75AB1"/>
    <w:rsid w:val="00AB0059"/>
    <w:rsid w:val="00AB3116"/>
    <w:rsid w:val="00AC057F"/>
    <w:rsid w:val="00AE70AF"/>
    <w:rsid w:val="00B33A46"/>
    <w:rsid w:val="00B85E43"/>
    <w:rsid w:val="00BD49EC"/>
    <w:rsid w:val="00C0653C"/>
    <w:rsid w:val="00C37730"/>
    <w:rsid w:val="00CB0548"/>
    <w:rsid w:val="00CD58C5"/>
    <w:rsid w:val="00CF2976"/>
    <w:rsid w:val="00CF6EA4"/>
    <w:rsid w:val="00DA2D1F"/>
    <w:rsid w:val="00DA382A"/>
    <w:rsid w:val="00DE5A60"/>
    <w:rsid w:val="00E12E19"/>
    <w:rsid w:val="00E277E3"/>
    <w:rsid w:val="00E3312E"/>
    <w:rsid w:val="00E33672"/>
    <w:rsid w:val="00E35D78"/>
    <w:rsid w:val="00E47350"/>
    <w:rsid w:val="00EA4ED9"/>
    <w:rsid w:val="00ED4308"/>
    <w:rsid w:val="00F33CF4"/>
    <w:rsid w:val="00FC2112"/>
    <w:rsid w:val="00FD52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E2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E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6E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52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733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A7335"/>
    <w:rPr>
      <w:rFonts w:eastAsiaTheme="minorEastAsia"/>
      <w:lang w:eastAsia="ja-JP"/>
    </w:rPr>
  </w:style>
  <w:style w:type="paragraph" w:styleId="BalloonText">
    <w:name w:val="Balloon Text"/>
    <w:basedOn w:val="Normal"/>
    <w:link w:val="BalloonTextChar"/>
    <w:uiPriority w:val="99"/>
    <w:semiHidden/>
    <w:unhideWhenUsed/>
    <w:rsid w:val="007A7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335"/>
    <w:rPr>
      <w:rFonts w:ascii="Tahoma" w:hAnsi="Tahoma" w:cs="Tahoma"/>
      <w:sz w:val="16"/>
      <w:szCs w:val="16"/>
    </w:rPr>
  </w:style>
  <w:style w:type="character" w:styleId="Hyperlink">
    <w:name w:val="Hyperlink"/>
    <w:basedOn w:val="DefaultParagraphFont"/>
    <w:uiPriority w:val="99"/>
    <w:unhideWhenUsed/>
    <w:rsid w:val="007A7335"/>
    <w:rPr>
      <w:color w:val="0000FF" w:themeColor="hyperlink"/>
      <w:u w:val="single"/>
    </w:rPr>
  </w:style>
  <w:style w:type="character" w:customStyle="1" w:styleId="Heading1Char">
    <w:name w:val="Heading 1 Char"/>
    <w:basedOn w:val="DefaultParagraphFont"/>
    <w:link w:val="Heading1"/>
    <w:uiPriority w:val="9"/>
    <w:rsid w:val="00EA4E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F6EA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67CEF"/>
    <w:pPr>
      <w:outlineLvl w:val="9"/>
    </w:pPr>
    <w:rPr>
      <w:lang w:eastAsia="ja-JP"/>
    </w:rPr>
  </w:style>
  <w:style w:type="paragraph" w:styleId="TOC1">
    <w:name w:val="toc 1"/>
    <w:basedOn w:val="Normal"/>
    <w:next w:val="Normal"/>
    <w:autoRedefine/>
    <w:uiPriority w:val="39"/>
    <w:unhideWhenUsed/>
    <w:rsid w:val="00967CEF"/>
    <w:pPr>
      <w:spacing w:after="100"/>
    </w:pPr>
  </w:style>
  <w:style w:type="paragraph" w:styleId="TOC2">
    <w:name w:val="toc 2"/>
    <w:basedOn w:val="Normal"/>
    <w:next w:val="Normal"/>
    <w:autoRedefine/>
    <w:uiPriority w:val="39"/>
    <w:unhideWhenUsed/>
    <w:rsid w:val="00967CEF"/>
    <w:pPr>
      <w:spacing w:after="100"/>
      <w:ind w:left="220"/>
    </w:pPr>
  </w:style>
  <w:style w:type="character" w:customStyle="1" w:styleId="Heading3Char">
    <w:name w:val="Heading 3 Char"/>
    <w:basedOn w:val="DefaultParagraphFont"/>
    <w:link w:val="Heading3"/>
    <w:uiPriority w:val="9"/>
    <w:rsid w:val="00FD522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D5229"/>
    <w:pPr>
      <w:spacing w:after="100"/>
      <w:ind w:left="440"/>
    </w:pPr>
  </w:style>
  <w:style w:type="paragraph" w:styleId="ListParagraph">
    <w:name w:val="List Paragraph"/>
    <w:basedOn w:val="Normal"/>
    <w:uiPriority w:val="34"/>
    <w:qFormat/>
    <w:rsid w:val="009E2228"/>
    <w:pPr>
      <w:ind w:left="720"/>
      <w:contextualSpacing/>
    </w:pPr>
  </w:style>
  <w:style w:type="paragraph" w:styleId="Caption">
    <w:name w:val="caption"/>
    <w:basedOn w:val="Normal"/>
    <w:next w:val="Normal"/>
    <w:uiPriority w:val="35"/>
    <w:unhideWhenUsed/>
    <w:qFormat/>
    <w:rsid w:val="00E47350"/>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5E0290"/>
    <w:rPr>
      <w:sz w:val="16"/>
      <w:szCs w:val="16"/>
    </w:rPr>
  </w:style>
  <w:style w:type="paragraph" w:styleId="CommentText">
    <w:name w:val="annotation text"/>
    <w:basedOn w:val="Normal"/>
    <w:link w:val="CommentTextChar"/>
    <w:uiPriority w:val="99"/>
    <w:semiHidden/>
    <w:unhideWhenUsed/>
    <w:rsid w:val="005E0290"/>
    <w:pPr>
      <w:spacing w:line="240" w:lineRule="auto"/>
    </w:pPr>
    <w:rPr>
      <w:sz w:val="20"/>
      <w:szCs w:val="20"/>
    </w:rPr>
  </w:style>
  <w:style w:type="character" w:customStyle="1" w:styleId="CommentTextChar">
    <w:name w:val="Comment Text Char"/>
    <w:basedOn w:val="DefaultParagraphFont"/>
    <w:link w:val="CommentText"/>
    <w:uiPriority w:val="99"/>
    <w:semiHidden/>
    <w:rsid w:val="005E0290"/>
    <w:rPr>
      <w:sz w:val="20"/>
      <w:szCs w:val="20"/>
    </w:rPr>
  </w:style>
  <w:style w:type="paragraph" w:styleId="CommentSubject">
    <w:name w:val="annotation subject"/>
    <w:basedOn w:val="CommentText"/>
    <w:next w:val="CommentText"/>
    <w:link w:val="CommentSubjectChar"/>
    <w:uiPriority w:val="99"/>
    <w:semiHidden/>
    <w:unhideWhenUsed/>
    <w:rsid w:val="005E0290"/>
    <w:rPr>
      <w:b/>
      <w:bCs/>
    </w:rPr>
  </w:style>
  <w:style w:type="character" w:customStyle="1" w:styleId="CommentSubjectChar">
    <w:name w:val="Comment Subject Char"/>
    <w:basedOn w:val="CommentTextChar"/>
    <w:link w:val="CommentSubject"/>
    <w:uiPriority w:val="99"/>
    <w:semiHidden/>
    <w:rsid w:val="005E0290"/>
    <w:rPr>
      <w:b/>
      <w:bCs/>
      <w:sz w:val="20"/>
      <w:szCs w:val="20"/>
    </w:rPr>
  </w:style>
  <w:style w:type="paragraph" w:styleId="Header">
    <w:name w:val="header"/>
    <w:basedOn w:val="Normal"/>
    <w:link w:val="HeaderChar"/>
    <w:uiPriority w:val="99"/>
    <w:unhideWhenUsed/>
    <w:rsid w:val="00AC05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57F"/>
  </w:style>
  <w:style w:type="paragraph" w:styleId="Footer">
    <w:name w:val="footer"/>
    <w:basedOn w:val="Normal"/>
    <w:link w:val="FooterChar"/>
    <w:uiPriority w:val="99"/>
    <w:unhideWhenUsed/>
    <w:rsid w:val="00AC05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57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4E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6E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D52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733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A7335"/>
    <w:rPr>
      <w:rFonts w:eastAsiaTheme="minorEastAsia"/>
      <w:lang w:eastAsia="ja-JP"/>
    </w:rPr>
  </w:style>
  <w:style w:type="paragraph" w:styleId="BalloonText">
    <w:name w:val="Balloon Text"/>
    <w:basedOn w:val="Normal"/>
    <w:link w:val="BalloonTextChar"/>
    <w:uiPriority w:val="99"/>
    <w:semiHidden/>
    <w:unhideWhenUsed/>
    <w:rsid w:val="007A7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7335"/>
    <w:rPr>
      <w:rFonts w:ascii="Tahoma" w:hAnsi="Tahoma" w:cs="Tahoma"/>
      <w:sz w:val="16"/>
      <w:szCs w:val="16"/>
    </w:rPr>
  </w:style>
  <w:style w:type="character" w:styleId="Hyperlink">
    <w:name w:val="Hyperlink"/>
    <w:basedOn w:val="DefaultParagraphFont"/>
    <w:uiPriority w:val="99"/>
    <w:unhideWhenUsed/>
    <w:rsid w:val="007A7335"/>
    <w:rPr>
      <w:color w:val="0000FF" w:themeColor="hyperlink"/>
      <w:u w:val="single"/>
    </w:rPr>
  </w:style>
  <w:style w:type="character" w:customStyle="1" w:styleId="Heading1Char">
    <w:name w:val="Heading 1 Char"/>
    <w:basedOn w:val="DefaultParagraphFont"/>
    <w:link w:val="Heading1"/>
    <w:uiPriority w:val="9"/>
    <w:rsid w:val="00EA4E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F6EA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67CEF"/>
    <w:pPr>
      <w:outlineLvl w:val="9"/>
    </w:pPr>
    <w:rPr>
      <w:lang w:eastAsia="ja-JP"/>
    </w:rPr>
  </w:style>
  <w:style w:type="paragraph" w:styleId="TOC1">
    <w:name w:val="toc 1"/>
    <w:basedOn w:val="Normal"/>
    <w:next w:val="Normal"/>
    <w:autoRedefine/>
    <w:uiPriority w:val="39"/>
    <w:unhideWhenUsed/>
    <w:rsid w:val="00967CEF"/>
    <w:pPr>
      <w:spacing w:after="100"/>
    </w:pPr>
  </w:style>
  <w:style w:type="paragraph" w:styleId="TOC2">
    <w:name w:val="toc 2"/>
    <w:basedOn w:val="Normal"/>
    <w:next w:val="Normal"/>
    <w:autoRedefine/>
    <w:uiPriority w:val="39"/>
    <w:unhideWhenUsed/>
    <w:rsid w:val="00967CEF"/>
    <w:pPr>
      <w:spacing w:after="100"/>
      <w:ind w:left="220"/>
    </w:pPr>
  </w:style>
  <w:style w:type="character" w:customStyle="1" w:styleId="Heading3Char">
    <w:name w:val="Heading 3 Char"/>
    <w:basedOn w:val="DefaultParagraphFont"/>
    <w:link w:val="Heading3"/>
    <w:uiPriority w:val="9"/>
    <w:rsid w:val="00FD522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D5229"/>
    <w:pPr>
      <w:spacing w:after="100"/>
      <w:ind w:left="440"/>
    </w:pPr>
  </w:style>
  <w:style w:type="paragraph" w:styleId="ListParagraph">
    <w:name w:val="List Paragraph"/>
    <w:basedOn w:val="Normal"/>
    <w:uiPriority w:val="34"/>
    <w:qFormat/>
    <w:rsid w:val="009E2228"/>
    <w:pPr>
      <w:ind w:left="720"/>
      <w:contextualSpacing/>
    </w:pPr>
  </w:style>
  <w:style w:type="paragraph" w:styleId="Caption">
    <w:name w:val="caption"/>
    <w:basedOn w:val="Normal"/>
    <w:next w:val="Normal"/>
    <w:uiPriority w:val="35"/>
    <w:unhideWhenUsed/>
    <w:qFormat/>
    <w:rsid w:val="00E47350"/>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5E0290"/>
    <w:rPr>
      <w:sz w:val="16"/>
      <w:szCs w:val="16"/>
    </w:rPr>
  </w:style>
  <w:style w:type="paragraph" w:styleId="CommentText">
    <w:name w:val="annotation text"/>
    <w:basedOn w:val="Normal"/>
    <w:link w:val="CommentTextChar"/>
    <w:uiPriority w:val="99"/>
    <w:semiHidden/>
    <w:unhideWhenUsed/>
    <w:rsid w:val="005E0290"/>
    <w:pPr>
      <w:spacing w:line="240" w:lineRule="auto"/>
    </w:pPr>
    <w:rPr>
      <w:sz w:val="20"/>
      <w:szCs w:val="20"/>
    </w:rPr>
  </w:style>
  <w:style w:type="character" w:customStyle="1" w:styleId="CommentTextChar">
    <w:name w:val="Comment Text Char"/>
    <w:basedOn w:val="DefaultParagraphFont"/>
    <w:link w:val="CommentText"/>
    <w:uiPriority w:val="99"/>
    <w:semiHidden/>
    <w:rsid w:val="005E0290"/>
    <w:rPr>
      <w:sz w:val="20"/>
      <w:szCs w:val="20"/>
    </w:rPr>
  </w:style>
  <w:style w:type="paragraph" w:styleId="CommentSubject">
    <w:name w:val="annotation subject"/>
    <w:basedOn w:val="CommentText"/>
    <w:next w:val="CommentText"/>
    <w:link w:val="CommentSubjectChar"/>
    <w:uiPriority w:val="99"/>
    <w:semiHidden/>
    <w:unhideWhenUsed/>
    <w:rsid w:val="005E0290"/>
    <w:rPr>
      <w:b/>
      <w:bCs/>
    </w:rPr>
  </w:style>
  <w:style w:type="character" w:customStyle="1" w:styleId="CommentSubjectChar">
    <w:name w:val="Comment Subject Char"/>
    <w:basedOn w:val="CommentTextChar"/>
    <w:link w:val="CommentSubject"/>
    <w:uiPriority w:val="99"/>
    <w:semiHidden/>
    <w:rsid w:val="005E0290"/>
    <w:rPr>
      <w:b/>
      <w:bCs/>
      <w:sz w:val="20"/>
      <w:szCs w:val="20"/>
    </w:rPr>
  </w:style>
  <w:style w:type="paragraph" w:styleId="Header">
    <w:name w:val="header"/>
    <w:basedOn w:val="Normal"/>
    <w:link w:val="HeaderChar"/>
    <w:uiPriority w:val="99"/>
    <w:unhideWhenUsed/>
    <w:rsid w:val="00AC05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057F"/>
  </w:style>
  <w:style w:type="paragraph" w:styleId="Footer">
    <w:name w:val="footer"/>
    <w:basedOn w:val="Normal"/>
    <w:link w:val="FooterChar"/>
    <w:uiPriority w:val="99"/>
    <w:unhideWhenUsed/>
    <w:rsid w:val="00AC05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0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oleObject" Target="embeddings/oleObject3.bin"/><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electronic-engineering.ch/study/silverbird/silverbird.html" TargetMode="Externa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electronic-engineering.ch/study/silverbird/silverbird_chip.jp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cs-faculty.stanford.edu/~eroberts/courses/soco/projects/risc/whatis/index.html" TargetMode="External"/><Relationship Id="rId8" Type="http://schemas.openxmlformats.org/officeDocument/2006/relationships/footnotes" Target="foot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48D198F7DB46BB949BF6A60DA277F2"/>
        <w:category>
          <w:name w:val="General"/>
          <w:gallery w:val="placeholder"/>
        </w:category>
        <w:types>
          <w:type w:val="bbPlcHdr"/>
        </w:types>
        <w:behaviors>
          <w:behavior w:val="content"/>
        </w:behaviors>
        <w:guid w:val="{B7023694-BC14-48FA-B2C6-D827B44C73B0}"/>
      </w:docPartPr>
      <w:docPartBody>
        <w:p w:rsidR="00D62BEA" w:rsidRDefault="00D73C1D" w:rsidP="00D73C1D">
          <w:pPr>
            <w:pStyle w:val="8A48D198F7DB46BB949BF6A60DA277F2"/>
          </w:pPr>
          <w:r>
            <w:rPr>
              <w:color w:val="000000" w:themeColor="text1"/>
              <w:sz w:val="32"/>
              <w:szCs w:val="32"/>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C1D"/>
    <w:rsid w:val="003B5011"/>
    <w:rsid w:val="00D62BEA"/>
    <w:rsid w:val="00D73C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E90D45A0FB434289D5A8E939167D40">
    <w:name w:val="24E90D45A0FB434289D5A8E939167D40"/>
    <w:rsid w:val="00D73C1D"/>
  </w:style>
  <w:style w:type="paragraph" w:customStyle="1" w:styleId="203174503AA741CF9F85AD4FA40AD1DF">
    <w:name w:val="203174503AA741CF9F85AD4FA40AD1DF"/>
    <w:rsid w:val="00D73C1D"/>
  </w:style>
  <w:style w:type="paragraph" w:customStyle="1" w:styleId="0ACE3CCD48BC46AC97616669EA389DD3">
    <w:name w:val="0ACE3CCD48BC46AC97616669EA389DD3"/>
    <w:rsid w:val="00D73C1D"/>
  </w:style>
  <w:style w:type="paragraph" w:customStyle="1" w:styleId="F1B9C444E79C4D76B915740ED99D6FA0">
    <w:name w:val="F1B9C444E79C4D76B915740ED99D6FA0"/>
    <w:rsid w:val="00D73C1D"/>
  </w:style>
  <w:style w:type="paragraph" w:customStyle="1" w:styleId="122F127196A34C7D9CC3290E5003E787">
    <w:name w:val="122F127196A34C7D9CC3290E5003E787"/>
    <w:rsid w:val="00D73C1D"/>
  </w:style>
  <w:style w:type="paragraph" w:customStyle="1" w:styleId="985C0B0BBCC3473B85356BA9BD9F4469">
    <w:name w:val="985C0B0BBCC3473B85356BA9BD9F4469"/>
    <w:rsid w:val="00D73C1D"/>
  </w:style>
  <w:style w:type="paragraph" w:customStyle="1" w:styleId="968DF674CDB14A549E2519645BB9E65B">
    <w:name w:val="968DF674CDB14A549E2519645BB9E65B"/>
    <w:rsid w:val="00D73C1D"/>
  </w:style>
  <w:style w:type="paragraph" w:customStyle="1" w:styleId="D9EDD3B89E8A4B59BB74DA6854DDEFFA">
    <w:name w:val="D9EDD3B89E8A4B59BB74DA6854DDEFFA"/>
    <w:rsid w:val="00D73C1D"/>
  </w:style>
  <w:style w:type="paragraph" w:customStyle="1" w:styleId="313F0CC343C241FD90055EE0329AF9FF">
    <w:name w:val="313F0CC343C241FD90055EE0329AF9FF"/>
    <w:rsid w:val="00D73C1D"/>
  </w:style>
  <w:style w:type="paragraph" w:customStyle="1" w:styleId="BE9D3910B94A4EE1B312EDA0B3A466DF">
    <w:name w:val="BE9D3910B94A4EE1B312EDA0B3A466DF"/>
    <w:rsid w:val="00D73C1D"/>
  </w:style>
  <w:style w:type="paragraph" w:customStyle="1" w:styleId="66425F697229404BBBBC205DF38A51FC">
    <w:name w:val="66425F697229404BBBBC205DF38A51FC"/>
    <w:rsid w:val="00D73C1D"/>
  </w:style>
  <w:style w:type="paragraph" w:customStyle="1" w:styleId="36E18279B0AC4D3A9BEB8E93D8D750A4">
    <w:name w:val="36E18279B0AC4D3A9BEB8E93D8D750A4"/>
    <w:rsid w:val="00D73C1D"/>
  </w:style>
  <w:style w:type="paragraph" w:customStyle="1" w:styleId="103E822EF658441FA08F317D6A77D0A8">
    <w:name w:val="103E822EF658441FA08F317D6A77D0A8"/>
    <w:rsid w:val="00D73C1D"/>
  </w:style>
  <w:style w:type="paragraph" w:customStyle="1" w:styleId="BA41E30D915C415D902639566B745A8D">
    <w:name w:val="BA41E30D915C415D902639566B745A8D"/>
    <w:rsid w:val="00D73C1D"/>
  </w:style>
  <w:style w:type="paragraph" w:customStyle="1" w:styleId="45C1DC4095034BD29CA6C9F920E1B7BA">
    <w:name w:val="45C1DC4095034BD29CA6C9F920E1B7BA"/>
    <w:rsid w:val="00D73C1D"/>
  </w:style>
  <w:style w:type="paragraph" w:customStyle="1" w:styleId="7A7D87E7ADC341BBB0691A01E590008F">
    <w:name w:val="7A7D87E7ADC341BBB0691A01E590008F"/>
    <w:rsid w:val="00D73C1D"/>
  </w:style>
  <w:style w:type="paragraph" w:customStyle="1" w:styleId="B6C0A006A96543C5901771ABB78DF6E6">
    <w:name w:val="B6C0A006A96543C5901771ABB78DF6E6"/>
    <w:rsid w:val="00D73C1D"/>
  </w:style>
  <w:style w:type="paragraph" w:customStyle="1" w:styleId="63531DF9E32E4E5F9BD8F1320B84CC82">
    <w:name w:val="63531DF9E32E4E5F9BD8F1320B84CC82"/>
    <w:rsid w:val="00D73C1D"/>
  </w:style>
  <w:style w:type="paragraph" w:customStyle="1" w:styleId="0AC2B10B8DFE4249B9939855130E2E62">
    <w:name w:val="0AC2B10B8DFE4249B9939855130E2E62"/>
    <w:rsid w:val="00D73C1D"/>
  </w:style>
  <w:style w:type="paragraph" w:customStyle="1" w:styleId="473FE4989022494D9288DC0D4E712697">
    <w:name w:val="473FE4989022494D9288DC0D4E712697"/>
    <w:rsid w:val="00D73C1D"/>
  </w:style>
  <w:style w:type="paragraph" w:customStyle="1" w:styleId="3A2C9C928FE845CCB34FCF043D0493C2">
    <w:name w:val="3A2C9C928FE845CCB34FCF043D0493C2"/>
    <w:rsid w:val="00D73C1D"/>
  </w:style>
  <w:style w:type="paragraph" w:customStyle="1" w:styleId="632098C28A774629AE542B3FEED8CEE0">
    <w:name w:val="632098C28A774629AE542B3FEED8CEE0"/>
    <w:rsid w:val="00D73C1D"/>
  </w:style>
  <w:style w:type="paragraph" w:customStyle="1" w:styleId="6D1691C435014F4BACCDF7D1B594E4A0">
    <w:name w:val="6D1691C435014F4BACCDF7D1B594E4A0"/>
    <w:rsid w:val="00D73C1D"/>
  </w:style>
  <w:style w:type="paragraph" w:customStyle="1" w:styleId="D626D70F166F405B96071B34AC4D1FDA">
    <w:name w:val="D626D70F166F405B96071B34AC4D1FDA"/>
    <w:rsid w:val="00D73C1D"/>
  </w:style>
  <w:style w:type="paragraph" w:customStyle="1" w:styleId="3464629F2DC141A88576ECB9B3F92F79">
    <w:name w:val="3464629F2DC141A88576ECB9B3F92F79"/>
    <w:rsid w:val="00D73C1D"/>
  </w:style>
  <w:style w:type="paragraph" w:customStyle="1" w:styleId="346185BE70DE41D2821AA31707AE6300">
    <w:name w:val="346185BE70DE41D2821AA31707AE6300"/>
    <w:rsid w:val="00D73C1D"/>
  </w:style>
  <w:style w:type="paragraph" w:customStyle="1" w:styleId="9DB34B2B148E416AB0C9B5F4D1EF95CB">
    <w:name w:val="9DB34B2B148E416AB0C9B5F4D1EF95CB"/>
    <w:rsid w:val="00D73C1D"/>
  </w:style>
  <w:style w:type="paragraph" w:customStyle="1" w:styleId="8A48D198F7DB46BB949BF6A60DA277F2">
    <w:name w:val="8A48D198F7DB46BB949BF6A60DA277F2"/>
    <w:rsid w:val="00D73C1D"/>
  </w:style>
  <w:style w:type="paragraph" w:customStyle="1" w:styleId="2815B36949584761A58DF68D78ECD578">
    <w:name w:val="2815B36949584761A58DF68D78ECD578"/>
    <w:rsid w:val="00D73C1D"/>
  </w:style>
  <w:style w:type="paragraph" w:customStyle="1" w:styleId="982A8D81D7CC491788C2F7B26EEB1B59">
    <w:name w:val="982A8D81D7CC491788C2F7B26EEB1B59"/>
    <w:rsid w:val="00D73C1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E90D45A0FB434289D5A8E939167D40">
    <w:name w:val="24E90D45A0FB434289D5A8E939167D40"/>
    <w:rsid w:val="00D73C1D"/>
  </w:style>
  <w:style w:type="paragraph" w:customStyle="1" w:styleId="203174503AA741CF9F85AD4FA40AD1DF">
    <w:name w:val="203174503AA741CF9F85AD4FA40AD1DF"/>
    <w:rsid w:val="00D73C1D"/>
  </w:style>
  <w:style w:type="paragraph" w:customStyle="1" w:styleId="0ACE3CCD48BC46AC97616669EA389DD3">
    <w:name w:val="0ACE3CCD48BC46AC97616669EA389DD3"/>
    <w:rsid w:val="00D73C1D"/>
  </w:style>
  <w:style w:type="paragraph" w:customStyle="1" w:styleId="F1B9C444E79C4D76B915740ED99D6FA0">
    <w:name w:val="F1B9C444E79C4D76B915740ED99D6FA0"/>
    <w:rsid w:val="00D73C1D"/>
  </w:style>
  <w:style w:type="paragraph" w:customStyle="1" w:styleId="122F127196A34C7D9CC3290E5003E787">
    <w:name w:val="122F127196A34C7D9CC3290E5003E787"/>
    <w:rsid w:val="00D73C1D"/>
  </w:style>
  <w:style w:type="paragraph" w:customStyle="1" w:styleId="985C0B0BBCC3473B85356BA9BD9F4469">
    <w:name w:val="985C0B0BBCC3473B85356BA9BD9F4469"/>
    <w:rsid w:val="00D73C1D"/>
  </w:style>
  <w:style w:type="paragraph" w:customStyle="1" w:styleId="968DF674CDB14A549E2519645BB9E65B">
    <w:name w:val="968DF674CDB14A549E2519645BB9E65B"/>
    <w:rsid w:val="00D73C1D"/>
  </w:style>
  <w:style w:type="paragraph" w:customStyle="1" w:styleId="D9EDD3B89E8A4B59BB74DA6854DDEFFA">
    <w:name w:val="D9EDD3B89E8A4B59BB74DA6854DDEFFA"/>
    <w:rsid w:val="00D73C1D"/>
  </w:style>
  <w:style w:type="paragraph" w:customStyle="1" w:styleId="313F0CC343C241FD90055EE0329AF9FF">
    <w:name w:val="313F0CC343C241FD90055EE0329AF9FF"/>
    <w:rsid w:val="00D73C1D"/>
  </w:style>
  <w:style w:type="paragraph" w:customStyle="1" w:styleId="BE9D3910B94A4EE1B312EDA0B3A466DF">
    <w:name w:val="BE9D3910B94A4EE1B312EDA0B3A466DF"/>
    <w:rsid w:val="00D73C1D"/>
  </w:style>
  <w:style w:type="paragraph" w:customStyle="1" w:styleId="66425F697229404BBBBC205DF38A51FC">
    <w:name w:val="66425F697229404BBBBC205DF38A51FC"/>
    <w:rsid w:val="00D73C1D"/>
  </w:style>
  <w:style w:type="paragraph" w:customStyle="1" w:styleId="36E18279B0AC4D3A9BEB8E93D8D750A4">
    <w:name w:val="36E18279B0AC4D3A9BEB8E93D8D750A4"/>
    <w:rsid w:val="00D73C1D"/>
  </w:style>
  <w:style w:type="paragraph" w:customStyle="1" w:styleId="103E822EF658441FA08F317D6A77D0A8">
    <w:name w:val="103E822EF658441FA08F317D6A77D0A8"/>
    <w:rsid w:val="00D73C1D"/>
  </w:style>
  <w:style w:type="paragraph" w:customStyle="1" w:styleId="BA41E30D915C415D902639566B745A8D">
    <w:name w:val="BA41E30D915C415D902639566B745A8D"/>
    <w:rsid w:val="00D73C1D"/>
  </w:style>
  <w:style w:type="paragraph" w:customStyle="1" w:styleId="45C1DC4095034BD29CA6C9F920E1B7BA">
    <w:name w:val="45C1DC4095034BD29CA6C9F920E1B7BA"/>
    <w:rsid w:val="00D73C1D"/>
  </w:style>
  <w:style w:type="paragraph" w:customStyle="1" w:styleId="7A7D87E7ADC341BBB0691A01E590008F">
    <w:name w:val="7A7D87E7ADC341BBB0691A01E590008F"/>
    <w:rsid w:val="00D73C1D"/>
  </w:style>
  <w:style w:type="paragraph" w:customStyle="1" w:styleId="B6C0A006A96543C5901771ABB78DF6E6">
    <w:name w:val="B6C0A006A96543C5901771ABB78DF6E6"/>
    <w:rsid w:val="00D73C1D"/>
  </w:style>
  <w:style w:type="paragraph" w:customStyle="1" w:styleId="63531DF9E32E4E5F9BD8F1320B84CC82">
    <w:name w:val="63531DF9E32E4E5F9BD8F1320B84CC82"/>
    <w:rsid w:val="00D73C1D"/>
  </w:style>
  <w:style w:type="paragraph" w:customStyle="1" w:styleId="0AC2B10B8DFE4249B9939855130E2E62">
    <w:name w:val="0AC2B10B8DFE4249B9939855130E2E62"/>
    <w:rsid w:val="00D73C1D"/>
  </w:style>
  <w:style w:type="paragraph" w:customStyle="1" w:styleId="473FE4989022494D9288DC0D4E712697">
    <w:name w:val="473FE4989022494D9288DC0D4E712697"/>
    <w:rsid w:val="00D73C1D"/>
  </w:style>
  <w:style w:type="paragraph" w:customStyle="1" w:styleId="3A2C9C928FE845CCB34FCF043D0493C2">
    <w:name w:val="3A2C9C928FE845CCB34FCF043D0493C2"/>
    <w:rsid w:val="00D73C1D"/>
  </w:style>
  <w:style w:type="paragraph" w:customStyle="1" w:styleId="632098C28A774629AE542B3FEED8CEE0">
    <w:name w:val="632098C28A774629AE542B3FEED8CEE0"/>
    <w:rsid w:val="00D73C1D"/>
  </w:style>
  <w:style w:type="paragraph" w:customStyle="1" w:styleId="6D1691C435014F4BACCDF7D1B594E4A0">
    <w:name w:val="6D1691C435014F4BACCDF7D1B594E4A0"/>
    <w:rsid w:val="00D73C1D"/>
  </w:style>
  <w:style w:type="paragraph" w:customStyle="1" w:styleId="D626D70F166F405B96071B34AC4D1FDA">
    <w:name w:val="D626D70F166F405B96071B34AC4D1FDA"/>
    <w:rsid w:val="00D73C1D"/>
  </w:style>
  <w:style w:type="paragraph" w:customStyle="1" w:styleId="3464629F2DC141A88576ECB9B3F92F79">
    <w:name w:val="3464629F2DC141A88576ECB9B3F92F79"/>
    <w:rsid w:val="00D73C1D"/>
  </w:style>
  <w:style w:type="paragraph" w:customStyle="1" w:styleId="346185BE70DE41D2821AA31707AE6300">
    <w:name w:val="346185BE70DE41D2821AA31707AE6300"/>
    <w:rsid w:val="00D73C1D"/>
  </w:style>
  <w:style w:type="paragraph" w:customStyle="1" w:styleId="9DB34B2B148E416AB0C9B5F4D1EF95CB">
    <w:name w:val="9DB34B2B148E416AB0C9B5F4D1EF95CB"/>
    <w:rsid w:val="00D73C1D"/>
  </w:style>
  <w:style w:type="paragraph" w:customStyle="1" w:styleId="8A48D198F7DB46BB949BF6A60DA277F2">
    <w:name w:val="8A48D198F7DB46BB949BF6A60DA277F2"/>
    <w:rsid w:val="00D73C1D"/>
  </w:style>
  <w:style w:type="paragraph" w:customStyle="1" w:styleId="2815B36949584761A58DF68D78ECD578">
    <w:name w:val="2815B36949584761A58DF68D78ECD578"/>
    <w:rsid w:val="00D73C1D"/>
  </w:style>
  <w:style w:type="paragraph" w:customStyle="1" w:styleId="982A8D81D7CC491788C2F7B26EEB1B59">
    <w:name w:val="982A8D81D7CC491788C2F7B26EEB1B59"/>
    <w:rsid w:val="00D73C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EC5978-C475-4FEB-AB01-3189D0C32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36334D0B</Template>
  <TotalTime>202</TotalTime>
  <Pages>16</Pages>
  <Words>1807</Words>
  <Characters>10305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RISC PROCESSOR</vt:lpstr>
    </vt:vector>
  </TitlesOfParts>
  <Company>Final Project</Company>
  <LinksUpToDate>false</LinksUpToDate>
  <CharactersWithSpaces>12088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RISC PROCESSOR</dc:title>
  <dc:subject>ECGR 4146</dc:subject>
  <dc:creator>Gustavo Cruz, Brian Nguyen, Madison Traynham</dc:creator>
  <cp:lastModifiedBy>Madison Parker Traynham</cp:lastModifiedBy>
  <cp:revision>31</cp:revision>
  <dcterms:created xsi:type="dcterms:W3CDTF">2013-12-04T01:47:00Z</dcterms:created>
  <dcterms:modified xsi:type="dcterms:W3CDTF">2013-12-04T05:42:00Z</dcterms:modified>
</cp:coreProperties>
</file>